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1BB3" w14:textId="5CF51793" w:rsidR="00E227A8" w:rsidRPr="00C46C3E" w:rsidRDefault="0060776C" w:rsidP="5790B513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5790B513">
        <w:rPr>
          <w:rFonts w:ascii="Poppins" w:hAnsi="Poppins" w:cs="Poppins"/>
        </w:rPr>
        <w:t xml:space="preserve">Roteiro de </w:t>
      </w:r>
      <w:r w:rsidR="00B718D1">
        <w:rPr>
          <w:rFonts w:ascii="Poppins" w:hAnsi="Poppins" w:cs="Poppins"/>
        </w:rPr>
        <w:t>a</w:t>
      </w:r>
      <w:r w:rsidR="009245CB" w:rsidRPr="5790B513">
        <w:rPr>
          <w:rFonts w:ascii="Poppins" w:hAnsi="Poppins" w:cs="Poppins"/>
        </w:rPr>
        <w:t xml:space="preserve">tividade </w:t>
      </w:r>
      <w:r w:rsidR="00B718D1">
        <w:rPr>
          <w:rFonts w:ascii="Poppins" w:hAnsi="Poppins" w:cs="Poppins"/>
        </w:rPr>
        <w:t>p</w:t>
      </w:r>
      <w:r w:rsidRPr="5790B513">
        <w:rPr>
          <w:rFonts w:ascii="Poppins" w:hAnsi="Poppins" w:cs="Poppins"/>
        </w:rPr>
        <w:t>rática</w:t>
      </w:r>
      <w:r w:rsidR="00FD314A" w:rsidRPr="5790B513">
        <w:rPr>
          <w:rFonts w:ascii="Poppins" w:hAnsi="Poppins" w:cs="Poppins"/>
        </w:rPr>
        <w:t xml:space="preserve"> </w:t>
      </w:r>
    </w:p>
    <w:p w14:paraId="4CF5E947" w14:textId="77777777" w:rsidR="00814E58" w:rsidRPr="00C46C3E" w:rsidRDefault="00814E58" w:rsidP="00814E58">
      <w:pPr>
        <w:rPr>
          <w:rFonts w:ascii="Poppins" w:hAnsi="Poppins" w:cs="Poppins"/>
        </w:rPr>
      </w:pPr>
    </w:p>
    <w:p w14:paraId="3859BC60" w14:textId="5823C4A5" w:rsidR="00E227A8" w:rsidRPr="00C46C3E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C46C3E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C46C3E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707267">
        <w:rPr>
          <w:rFonts w:ascii="Poppins" w:hAnsi="Poppins" w:cs="Poppins"/>
          <w:b w:val="0"/>
          <w:sz w:val="24"/>
          <w:szCs w:val="16"/>
        </w:rPr>
        <w:t>Gabriel Alves Costa Dias</w:t>
      </w:r>
      <w:r w:rsidRPr="00C46C3E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C46C3E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C46C3E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C46C3E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707267">
        <w:rPr>
          <w:rFonts w:ascii="Poppins" w:hAnsi="Poppins" w:cs="Poppins"/>
          <w:b w:val="0"/>
          <w:sz w:val="24"/>
          <w:szCs w:val="16"/>
        </w:rPr>
        <w:t>3°B</w:t>
      </w:r>
      <w:r w:rsidRPr="00C46C3E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0F2C9DAF" w:rsidR="0060776C" w:rsidRPr="00A763C4" w:rsidRDefault="00A763C4" w:rsidP="00975A82">
      <w:pPr>
        <w:spacing w:line="288" w:lineRule="auto"/>
        <w:rPr>
          <w:rFonts w:ascii="Poppins" w:hAnsi="Poppins" w:cs="Poppins"/>
          <w:b/>
          <w:bCs/>
          <w:sz w:val="36"/>
          <w:szCs w:val="36"/>
        </w:rPr>
      </w:pPr>
      <w:r>
        <w:rPr>
          <w:rFonts w:ascii="Poppins" w:hAnsi="Poppins" w:cs="Poppins"/>
          <w:b/>
          <w:bCs/>
          <w:sz w:val="44"/>
          <w:szCs w:val="44"/>
        </w:rPr>
        <w:br/>
      </w:r>
      <w:r w:rsidR="00306173" w:rsidRPr="00A763C4">
        <w:rPr>
          <w:rFonts w:ascii="Poppins" w:hAnsi="Poppins" w:cs="Poppins"/>
          <w:b/>
          <w:bCs/>
          <w:sz w:val="36"/>
          <w:szCs w:val="36"/>
        </w:rPr>
        <w:t xml:space="preserve">Estratégia </w:t>
      </w:r>
      <w:proofErr w:type="spellStart"/>
      <w:r w:rsidR="00306173" w:rsidRPr="00A763C4">
        <w:rPr>
          <w:rFonts w:ascii="Poppins" w:hAnsi="Poppins" w:cs="Poppins"/>
          <w:b/>
          <w:bCs/>
          <w:sz w:val="36"/>
          <w:szCs w:val="36"/>
        </w:rPr>
        <w:t>Git</w:t>
      </w:r>
      <w:proofErr w:type="spellEnd"/>
      <w:r w:rsidR="00306173" w:rsidRPr="00A763C4">
        <w:rPr>
          <w:rFonts w:ascii="Poppins" w:hAnsi="Poppins" w:cs="Poppins"/>
          <w:b/>
          <w:bCs/>
          <w:sz w:val="36"/>
          <w:szCs w:val="36"/>
        </w:rPr>
        <w:t xml:space="preserve"> </w:t>
      </w:r>
      <w:proofErr w:type="spellStart"/>
      <w:r w:rsidR="00306173" w:rsidRPr="00A763C4">
        <w:rPr>
          <w:rFonts w:ascii="Poppins" w:hAnsi="Poppins" w:cs="Poppins"/>
          <w:b/>
          <w:bCs/>
          <w:sz w:val="36"/>
          <w:szCs w:val="36"/>
        </w:rPr>
        <w:t>Flow</w:t>
      </w:r>
      <w:proofErr w:type="spellEnd"/>
    </w:p>
    <w:p w14:paraId="571F3FEC" w14:textId="7777777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Contexto geral</w:t>
      </w:r>
    </w:p>
    <w:p w14:paraId="64E4321A" w14:textId="77777777" w:rsid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 xml:space="preserve">Uma equipe de desenvolvimento mantém um sistema em produção usado diariamente por muitos usuários. Novas funcionalidades estão sendo desenvolvidas, mas o sistema também precisa receber </w:t>
      </w:r>
      <w:r w:rsidRPr="00C46C3E">
        <w:rPr>
          <w:rFonts w:ascii="Poppins" w:hAnsi="Poppins" w:cs="Poppins"/>
          <w:b/>
          <w:bCs/>
          <w:noProof/>
        </w:rPr>
        <w:t>correções urgentes</w:t>
      </w:r>
      <w:r w:rsidRPr="00C46C3E">
        <w:rPr>
          <w:rFonts w:ascii="Poppins" w:hAnsi="Poppins" w:cs="Poppins"/>
          <w:noProof/>
        </w:rPr>
        <w:t>, sem interromper o trabalho principal da equipe.</w:t>
      </w:r>
    </w:p>
    <w:p w14:paraId="0DFB8612" w14:textId="77777777" w:rsidR="004E21F2" w:rsidRPr="00C46C3E" w:rsidRDefault="004E21F2" w:rsidP="00C46C3E">
      <w:pPr>
        <w:rPr>
          <w:rFonts w:ascii="Poppins" w:hAnsi="Poppins" w:cs="Poppins"/>
          <w:noProof/>
        </w:rPr>
      </w:pPr>
    </w:p>
    <w:p w14:paraId="2162EDEF" w14:textId="77777777" w:rsid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 xml:space="preserve">Para evitar confusão, retrabalho e falhas em produção, a equipe adota uma </w:t>
      </w:r>
      <w:r w:rsidRPr="00C46C3E">
        <w:rPr>
          <w:rFonts w:ascii="Poppins" w:hAnsi="Poppins" w:cs="Poppins"/>
          <w:b/>
          <w:bCs/>
          <w:noProof/>
        </w:rPr>
        <w:t>estratégia de versionamento com branches bem definidos</w:t>
      </w:r>
      <w:r w:rsidRPr="00C46C3E">
        <w:rPr>
          <w:rFonts w:ascii="Poppins" w:hAnsi="Poppins" w:cs="Poppins"/>
          <w:noProof/>
        </w:rPr>
        <w:t xml:space="preserve">, conhecida como </w:t>
      </w:r>
      <w:r w:rsidRPr="00C46C3E">
        <w:rPr>
          <w:rFonts w:ascii="Poppins" w:hAnsi="Poppins" w:cs="Poppins"/>
          <w:b/>
          <w:bCs/>
          <w:noProof/>
        </w:rPr>
        <w:t>Git Flow</w:t>
      </w:r>
      <w:r w:rsidRPr="00C46C3E">
        <w:rPr>
          <w:rFonts w:ascii="Poppins" w:hAnsi="Poppins" w:cs="Poppins"/>
          <w:noProof/>
        </w:rPr>
        <w:t>. Essa estratégia organiza o trabalho, separando desenvolvimento, releases e correções emergenciais.</w:t>
      </w:r>
    </w:p>
    <w:p w14:paraId="5F870B5F" w14:textId="77777777" w:rsidR="004E21F2" w:rsidRPr="00C46C3E" w:rsidRDefault="004E21F2" w:rsidP="00C46C3E">
      <w:pPr>
        <w:rPr>
          <w:rFonts w:ascii="Poppins" w:hAnsi="Poppins" w:cs="Poppins"/>
          <w:noProof/>
        </w:rPr>
      </w:pPr>
    </w:p>
    <w:p w14:paraId="6B4E9F2C" w14:textId="77777777" w:rsidR="00C46C3E" w:rsidRP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 xml:space="preserve">Seu desafio é analisar situações reais de desenvolvimento e decidir </w:t>
      </w:r>
      <w:r w:rsidRPr="00C46C3E">
        <w:rPr>
          <w:rFonts w:ascii="Poppins" w:hAnsi="Poppins" w:cs="Poppins"/>
          <w:b/>
          <w:bCs/>
          <w:noProof/>
        </w:rPr>
        <w:t>qual branch utilizar em cada caso</w:t>
      </w:r>
      <w:r w:rsidRPr="00C46C3E">
        <w:rPr>
          <w:rFonts w:ascii="Poppins" w:hAnsi="Poppins" w:cs="Poppins"/>
          <w:noProof/>
        </w:rPr>
        <w:t>, entendendo como o Git Flow ajuda a manter o projeto estável.</w:t>
      </w:r>
    </w:p>
    <w:p w14:paraId="423D4169" w14:textId="605B78A1" w:rsidR="00C46C3E" w:rsidRPr="00C46C3E" w:rsidRDefault="00C46C3E" w:rsidP="00C46C3E">
      <w:pPr>
        <w:rPr>
          <w:rFonts w:ascii="Poppins" w:hAnsi="Poppins" w:cs="Poppins"/>
          <w:noProof/>
        </w:rPr>
      </w:pPr>
    </w:p>
    <w:p w14:paraId="43033EAC" w14:textId="7777777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Problema</w:t>
      </w:r>
    </w:p>
    <w:p w14:paraId="6E882B0B" w14:textId="77777777" w:rsidR="00C46C3E" w:rsidRP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Um projeto possui diferentes tipos de trabalho acontecendo ao mesmo tempo:</w:t>
      </w:r>
    </w:p>
    <w:p w14:paraId="78E827AC" w14:textId="62E444E9" w:rsidR="00C46C3E" w:rsidRPr="00C46C3E" w:rsidRDefault="00C46C3E" w:rsidP="00C46C3E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novas funcionalidades em desenvolvimento</w:t>
      </w:r>
      <w:r w:rsidR="00A763C4">
        <w:rPr>
          <w:rFonts w:ascii="Poppins" w:hAnsi="Poppins" w:cs="Poppins"/>
          <w:noProof/>
        </w:rPr>
        <w:t>;</w:t>
      </w:r>
    </w:p>
    <w:p w14:paraId="7D46FA3A" w14:textId="6A34976D" w:rsidR="00C46C3E" w:rsidRPr="00C46C3E" w:rsidRDefault="00C46C3E" w:rsidP="00C46C3E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preparação de versões para entrega</w:t>
      </w:r>
      <w:r w:rsidR="00A763C4">
        <w:rPr>
          <w:rFonts w:ascii="Poppins" w:hAnsi="Poppins" w:cs="Poppins"/>
          <w:noProof/>
        </w:rPr>
        <w:t>;</w:t>
      </w:r>
    </w:p>
    <w:p w14:paraId="26FA6FF1" w14:textId="7EA2294E" w:rsidR="00C46C3E" w:rsidRPr="00C46C3E" w:rsidRDefault="00C46C3E" w:rsidP="00C46C3E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correções urgentes em produção</w:t>
      </w:r>
      <w:r w:rsidR="00A763C4">
        <w:rPr>
          <w:rFonts w:ascii="Poppins" w:hAnsi="Poppins" w:cs="Poppins"/>
          <w:noProof/>
        </w:rPr>
        <w:t>.</w:t>
      </w:r>
    </w:p>
    <w:p w14:paraId="6760D58E" w14:textId="77777777" w:rsidR="004E21F2" w:rsidRDefault="004E21F2" w:rsidP="00C46C3E">
      <w:pPr>
        <w:rPr>
          <w:rFonts w:ascii="Poppins" w:hAnsi="Poppins" w:cs="Poppins"/>
          <w:noProof/>
        </w:rPr>
      </w:pPr>
    </w:p>
    <w:p w14:paraId="70A5478A" w14:textId="41963C8B" w:rsid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 xml:space="preserve">É necessário escolher corretamente </w:t>
      </w:r>
      <w:r w:rsidRPr="00C46C3E">
        <w:rPr>
          <w:rFonts w:ascii="Poppins" w:hAnsi="Poppins" w:cs="Poppins"/>
          <w:b/>
          <w:bCs/>
          <w:noProof/>
        </w:rPr>
        <w:t>e</w:t>
      </w:r>
      <w:r w:rsidR="005A5240">
        <w:rPr>
          <w:rFonts w:ascii="Poppins" w:hAnsi="Poppins" w:cs="Poppins"/>
          <w:b/>
          <w:bCs/>
          <w:noProof/>
        </w:rPr>
        <w:t>m que ponto do sistema</w:t>
      </w:r>
      <w:r w:rsidRPr="00C46C3E">
        <w:rPr>
          <w:rFonts w:ascii="Poppins" w:hAnsi="Poppins" w:cs="Poppins"/>
          <w:b/>
          <w:bCs/>
          <w:noProof/>
        </w:rPr>
        <w:t xml:space="preserve"> cada alteração deve ser feita</w:t>
      </w:r>
      <w:r w:rsidRPr="00C46C3E">
        <w:rPr>
          <w:rFonts w:ascii="Poppins" w:hAnsi="Poppins" w:cs="Poppins"/>
          <w:noProof/>
        </w:rPr>
        <w:t>, evitando conflitos e riscos.</w:t>
      </w:r>
    </w:p>
    <w:p w14:paraId="412A50F4" w14:textId="77777777" w:rsidR="00B00D28" w:rsidRDefault="00B00D28" w:rsidP="00C46C3E">
      <w:pPr>
        <w:rPr>
          <w:rFonts w:ascii="Poppins" w:hAnsi="Poppins" w:cs="Poppins"/>
          <w:noProof/>
        </w:rPr>
      </w:pPr>
    </w:p>
    <w:p w14:paraId="69C40A98" w14:textId="0F7BC367" w:rsidR="00B00D28" w:rsidRPr="00C46C3E" w:rsidRDefault="00B00D28" w:rsidP="00C46C3E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Levando em consideração o contexto e o problema apresentados, resolva </w:t>
      </w:r>
      <w:r w:rsidR="009977D0">
        <w:rPr>
          <w:rFonts w:ascii="Poppins" w:hAnsi="Poppins" w:cs="Poppins"/>
          <w:noProof/>
        </w:rPr>
        <w:t>as tarefas d</w:t>
      </w:r>
      <w:r>
        <w:rPr>
          <w:rFonts w:ascii="Poppins" w:hAnsi="Poppins" w:cs="Poppins"/>
          <w:noProof/>
        </w:rPr>
        <w:t xml:space="preserve">os </w:t>
      </w:r>
      <w:r w:rsidR="009977D0">
        <w:rPr>
          <w:rFonts w:ascii="Poppins" w:hAnsi="Poppins" w:cs="Poppins"/>
          <w:noProof/>
        </w:rPr>
        <w:t>desafios a seguir</w:t>
      </w:r>
      <w:r>
        <w:rPr>
          <w:rFonts w:ascii="Poppins" w:hAnsi="Poppins" w:cs="Poppins"/>
          <w:noProof/>
        </w:rPr>
        <w:t xml:space="preserve">: </w:t>
      </w:r>
    </w:p>
    <w:p w14:paraId="3B3B87F6" w14:textId="77777777" w:rsidR="004E21F2" w:rsidRDefault="004E21F2" w:rsidP="00C46C3E">
      <w:pPr>
        <w:rPr>
          <w:rFonts w:ascii="Poppins" w:hAnsi="Poppins" w:cs="Poppins"/>
          <w:b/>
          <w:bCs/>
          <w:noProof/>
        </w:rPr>
      </w:pPr>
    </w:p>
    <w:p w14:paraId="01990111" w14:textId="77777777" w:rsidR="00B00D28" w:rsidRDefault="00B00D28" w:rsidP="00C46C3E">
      <w:pPr>
        <w:rPr>
          <w:rFonts w:ascii="Poppins" w:hAnsi="Poppins" w:cs="Poppins"/>
          <w:b/>
          <w:bCs/>
          <w:noProof/>
        </w:rPr>
      </w:pPr>
    </w:p>
    <w:p w14:paraId="29476013" w14:textId="77777777" w:rsidR="00B00D28" w:rsidRDefault="00B00D28" w:rsidP="00C46C3E">
      <w:pPr>
        <w:rPr>
          <w:rFonts w:ascii="Poppins" w:hAnsi="Poppins" w:cs="Poppins"/>
          <w:b/>
          <w:bCs/>
          <w:noProof/>
        </w:rPr>
      </w:pPr>
    </w:p>
    <w:p w14:paraId="65B0118B" w14:textId="48BAA43D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lastRenderedPageBreak/>
        <w:t>Desafio 1 — Entendendo os branches principais</w:t>
      </w:r>
    </w:p>
    <w:p w14:paraId="2E9DE7D9" w14:textId="77777777" w:rsidR="00C46C3E" w:rsidRPr="00C46C3E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Analise os seguintes branches usados no Git Flow:</w:t>
      </w:r>
    </w:p>
    <w:p w14:paraId="7AD44E50" w14:textId="74B3D941" w:rsidR="00C46C3E" w:rsidRPr="00C46C3E" w:rsidRDefault="00C46C3E" w:rsidP="00C46C3E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main</w:t>
      </w:r>
      <w:r w:rsidR="005A5240">
        <w:rPr>
          <w:rFonts w:ascii="Poppins" w:hAnsi="Poppins" w:cs="Poppins"/>
          <w:noProof/>
        </w:rPr>
        <w:t>;</w:t>
      </w:r>
    </w:p>
    <w:p w14:paraId="0788C187" w14:textId="63006FDA" w:rsidR="004E21F2" w:rsidRPr="009977D0" w:rsidRDefault="00C46C3E" w:rsidP="00C46C3E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develop</w:t>
      </w:r>
      <w:r w:rsidR="005A5240">
        <w:rPr>
          <w:rFonts w:ascii="Poppins" w:hAnsi="Poppins" w:cs="Poppins"/>
          <w:noProof/>
        </w:rPr>
        <w:t>.</w:t>
      </w:r>
    </w:p>
    <w:p w14:paraId="09480625" w14:textId="75DBAD00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Tarefas</w:t>
      </w:r>
    </w:p>
    <w:p w14:paraId="2B207888" w14:textId="3B9D67AE" w:rsidR="00C46C3E" w:rsidRDefault="00D8260C" w:rsidP="00C46C3E">
      <w:pPr>
        <w:numPr>
          <w:ilvl w:val="0"/>
          <w:numId w:val="7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o papel de cada branch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60B6E" w:rsidRPr="00814E58" w14:paraId="2A3E2A8C" w14:textId="77777777" w:rsidTr="00EC6DC3">
        <w:tc>
          <w:tcPr>
            <w:tcW w:w="8919" w:type="dxa"/>
          </w:tcPr>
          <w:p w14:paraId="5B7ECAFD" w14:textId="6D83E02A" w:rsidR="00960B6E" w:rsidRPr="00707267" w:rsidRDefault="00707267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Main: deve ser a versão para lançamento aos usuários, onde está funcionando corretamente e pronta.</w:t>
            </w:r>
          </w:p>
        </w:tc>
      </w:tr>
      <w:tr w:rsidR="00707267" w:rsidRPr="00814E58" w14:paraId="1CF3AA5A" w14:textId="77777777" w:rsidTr="00707267">
        <w:trPr>
          <w:trHeight w:val="1174"/>
        </w:trPr>
        <w:tc>
          <w:tcPr>
            <w:tcW w:w="8919" w:type="dxa"/>
          </w:tcPr>
          <w:p w14:paraId="51AAB522" w14:textId="6A491CB2" w:rsidR="00707267" w:rsidRPr="00707267" w:rsidRDefault="00707267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Develop: é a branch de desenvolvimento, onde funcionalidades são testadas e etc.</w:t>
            </w:r>
          </w:p>
        </w:tc>
      </w:tr>
    </w:tbl>
    <w:p w14:paraId="29E52130" w14:textId="77777777" w:rsidR="00960B6E" w:rsidRPr="00C46C3E" w:rsidRDefault="00960B6E" w:rsidP="00707267">
      <w:pPr>
        <w:rPr>
          <w:rFonts w:ascii="Poppins" w:hAnsi="Poppins" w:cs="Poppins"/>
          <w:noProof/>
        </w:rPr>
      </w:pPr>
    </w:p>
    <w:p w14:paraId="17BCD100" w14:textId="209F471E" w:rsidR="00C46C3E" w:rsidRDefault="00D8260C" w:rsidP="00C46C3E">
      <w:pPr>
        <w:numPr>
          <w:ilvl w:val="0"/>
          <w:numId w:val="7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I</w:t>
      </w:r>
      <w:r w:rsidRPr="00C46C3E">
        <w:rPr>
          <w:rFonts w:ascii="Poppins" w:hAnsi="Poppins" w:cs="Poppins"/>
          <w:noProof/>
        </w:rPr>
        <w:t xml:space="preserve">dentifique </w:t>
      </w:r>
      <w:r w:rsidR="00C46C3E" w:rsidRPr="00C46C3E">
        <w:rPr>
          <w:rFonts w:ascii="Poppins" w:hAnsi="Poppins" w:cs="Poppins"/>
          <w:noProof/>
        </w:rPr>
        <w:t>qual deles representa o código em produção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60B6E" w:rsidRPr="00814E58" w14:paraId="3E0BCEEF" w14:textId="77777777" w:rsidTr="00EC6DC3">
        <w:tc>
          <w:tcPr>
            <w:tcW w:w="8919" w:type="dxa"/>
          </w:tcPr>
          <w:p w14:paraId="799757AF" w14:textId="3C25BFF9" w:rsidR="00960B6E" w:rsidRPr="00707267" w:rsidRDefault="00707267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Develop, pois é a fase de desenvolvimento.</w:t>
            </w:r>
          </w:p>
        </w:tc>
      </w:tr>
    </w:tbl>
    <w:p w14:paraId="41FBF29D" w14:textId="77777777" w:rsidR="00960B6E" w:rsidRPr="00C46C3E" w:rsidRDefault="00960B6E" w:rsidP="00960B6E">
      <w:pPr>
        <w:ind w:left="720"/>
        <w:rPr>
          <w:rFonts w:ascii="Poppins" w:hAnsi="Poppins" w:cs="Poppins"/>
          <w:noProof/>
        </w:rPr>
      </w:pPr>
    </w:p>
    <w:p w14:paraId="41AAAD70" w14:textId="197819A0" w:rsidR="00C46C3E" w:rsidRDefault="00D8260C" w:rsidP="00C46C3E">
      <w:pPr>
        <w:numPr>
          <w:ilvl w:val="0"/>
          <w:numId w:val="7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por que nem toda alteração deve ir direto para main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60B6E" w:rsidRPr="00814E58" w14:paraId="047DE0BD" w14:textId="77777777" w:rsidTr="00EC6DC3">
        <w:tc>
          <w:tcPr>
            <w:tcW w:w="8919" w:type="dxa"/>
          </w:tcPr>
          <w:p w14:paraId="67AD7567" w14:textId="3DA7B7C7" w:rsidR="00960B6E" w:rsidRPr="00707267" w:rsidRDefault="00707267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Para não alterar o código principal, podendo afetar o projeto.</w:t>
            </w:r>
          </w:p>
        </w:tc>
      </w:tr>
    </w:tbl>
    <w:p w14:paraId="3B52AB18" w14:textId="77777777" w:rsidR="00C46C3E" w:rsidRPr="00C46C3E" w:rsidRDefault="00C46C3E" w:rsidP="00C46C3E">
      <w:pPr>
        <w:rPr>
          <w:rFonts w:ascii="Poppins" w:hAnsi="Poppins" w:cs="Poppins"/>
          <w:noProof/>
        </w:rPr>
      </w:pPr>
    </w:p>
    <w:p w14:paraId="7FE22DBE" w14:textId="7777777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Desafio 2 — Desenvolvimento de novas funcionalidades</w:t>
      </w:r>
    </w:p>
    <w:p w14:paraId="3B86A520" w14:textId="2D6E86BD" w:rsidR="004E21F2" w:rsidRPr="009977D0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Uma nova funcionalidade precisa ser criada, mas ainda não está pronta para ir para produção.</w:t>
      </w:r>
    </w:p>
    <w:p w14:paraId="1A23F337" w14:textId="24751A82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Tarefas</w:t>
      </w:r>
    </w:p>
    <w:p w14:paraId="703634A2" w14:textId="2F7BCCCB" w:rsidR="00C46C3E" w:rsidRDefault="00D8260C" w:rsidP="00C46C3E">
      <w:pPr>
        <w:numPr>
          <w:ilvl w:val="0"/>
          <w:numId w:val="8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I</w:t>
      </w:r>
      <w:r w:rsidRPr="00C46C3E">
        <w:rPr>
          <w:rFonts w:ascii="Poppins" w:hAnsi="Poppins" w:cs="Poppins"/>
          <w:noProof/>
        </w:rPr>
        <w:t xml:space="preserve">dentifique </w:t>
      </w:r>
      <w:r w:rsidR="00C46C3E" w:rsidRPr="00C46C3E">
        <w:rPr>
          <w:rFonts w:ascii="Poppins" w:hAnsi="Poppins" w:cs="Poppins"/>
          <w:noProof/>
        </w:rPr>
        <w:t>de qual branch essa funcionalidade deve surgir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4A7E" w:rsidRPr="00814E58" w14:paraId="6F2C466B" w14:textId="77777777" w:rsidTr="00EC6DC3">
        <w:tc>
          <w:tcPr>
            <w:tcW w:w="8919" w:type="dxa"/>
          </w:tcPr>
          <w:p w14:paraId="151C0659" w14:textId="50578AD2" w:rsidR="009D4A7E" w:rsidRPr="00707267" w:rsidRDefault="00707267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Develop, pois é onde as funcionalidades são testadas</w:t>
            </w:r>
            <w:r w:rsidR="00ED293A">
              <w:rPr>
                <w:rFonts w:ascii="Poppins Light" w:hAnsi="Poppins Light" w:cs="Poppins Light"/>
                <w:b/>
                <w:bCs/>
                <w:noProof/>
              </w:rPr>
              <w:t>.</w:t>
            </w:r>
          </w:p>
        </w:tc>
      </w:tr>
      <w:tr w:rsidR="009D4A7E" w:rsidRPr="00814E58" w14:paraId="72D3DA27" w14:textId="77777777" w:rsidTr="00EC6DC3">
        <w:tc>
          <w:tcPr>
            <w:tcW w:w="8919" w:type="dxa"/>
          </w:tcPr>
          <w:p w14:paraId="109658A8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720C9E89" w14:textId="77777777" w:rsidTr="00EC6DC3">
        <w:tc>
          <w:tcPr>
            <w:tcW w:w="8919" w:type="dxa"/>
          </w:tcPr>
          <w:p w14:paraId="4465020E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2E76E11A" w14:textId="77777777" w:rsidTr="00EC6DC3">
        <w:tc>
          <w:tcPr>
            <w:tcW w:w="8919" w:type="dxa"/>
          </w:tcPr>
          <w:p w14:paraId="692AEA99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1C20103F" w14:textId="77777777" w:rsidR="009D4A7E" w:rsidRPr="00C46C3E" w:rsidRDefault="009D4A7E" w:rsidP="009D4A7E">
      <w:pPr>
        <w:ind w:left="720"/>
        <w:rPr>
          <w:rFonts w:ascii="Poppins" w:hAnsi="Poppins" w:cs="Poppins"/>
          <w:noProof/>
        </w:rPr>
      </w:pPr>
    </w:p>
    <w:p w14:paraId="6A8E18C5" w14:textId="3B6C4E08" w:rsidR="00C46C3E" w:rsidRDefault="00D8260C" w:rsidP="00C46C3E">
      <w:pPr>
        <w:numPr>
          <w:ilvl w:val="0"/>
          <w:numId w:val="8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por que ela não deve ser desenvolvida diretamente em main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4A7E" w:rsidRPr="00814E58" w14:paraId="4EE2546C" w14:textId="77777777" w:rsidTr="00EC6DC3">
        <w:tc>
          <w:tcPr>
            <w:tcW w:w="8919" w:type="dxa"/>
          </w:tcPr>
          <w:p w14:paraId="0C630C7A" w14:textId="5CDEA7C8" w:rsidR="009D4A7E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Para não afetar o projeto principal.</w:t>
            </w:r>
          </w:p>
        </w:tc>
      </w:tr>
      <w:tr w:rsidR="009D4A7E" w:rsidRPr="00814E58" w14:paraId="7B307AF6" w14:textId="77777777" w:rsidTr="00EC6DC3">
        <w:tc>
          <w:tcPr>
            <w:tcW w:w="8919" w:type="dxa"/>
          </w:tcPr>
          <w:p w14:paraId="5BCDA499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6DAB34B6" w14:textId="77777777" w:rsidTr="00EC6DC3">
        <w:tc>
          <w:tcPr>
            <w:tcW w:w="8919" w:type="dxa"/>
          </w:tcPr>
          <w:p w14:paraId="0DEA3977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3FDFFE42" w14:textId="77777777" w:rsidTr="00EC6DC3">
        <w:tc>
          <w:tcPr>
            <w:tcW w:w="8919" w:type="dxa"/>
          </w:tcPr>
          <w:p w14:paraId="5C1229F2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32128AC9" w14:textId="77777777" w:rsidR="009D4A7E" w:rsidRPr="00C46C3E" w:rsidRDefault="009D4A7E" w:rsidP="009D4A7E">
      <w:pPr>
        <w:ind w:left="720"/>
        <w:rPr>
          <w:rFonts w:ascii="Poppins" w:hAnsi="Poppins" w:cs="Poppins"/>
          <w:noProof/>
        </w:rPr>
      </w:pPr>
    </w:p>
    <w:p w14:paraId="68592963" w14:textId="44FA4AEB" w:rsidR="00C46C3E" w:rsidRDefault="00D8260C" w:rsidP="00C46C3E">
      <w:pPr>
        <w:numPr>
          <w:ilvl w:val="0"/>
          <w:numId w:val="8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R</w:t>
      </w:r>
      <w:r w:rsidRPr="00C46C3E">
        <w:rPr>
          <w:rFonts w:ascii="Poppins" w:hAnsi="Poppins" w:cs="Poppins"/>
          <w:noProof/>
        </w:rPr>
        <w:t xml:space="preserve">elacione </w:t>
      </w:r>
      <w:r w:rsidR="00C46C3E" w:rsidRPr="00C46C3E">
        <w:rPr>
          <w:rFonts w:ascii="Poppins" w:hAnsi="Poppins" w:cs="Poppins"/>
          <w:noProof/>
        </w:rPr>
        <w:t>essa prática à estabilidade do sistema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4A7E" w:rsidRPr="00814E58" w14:paraId="69FA8F4B" w14:textId="77777777" w:rsidTr="00EC6DC3">
        <w:tc>
          <w:tcPr>
            <w:tcW w:w="8919" w:type="dxa"/>
          </w:tcPr>
          <w:p w14:paraId="2A3FBB20" w14:textId="7D4690F7" w:rsidR="009D4A7E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Uma alteração mal feita afeta o funcionamento do programa.</w:t>
            </w:r>
          </w:p>
        </w:tc>
      </w:tr>
      <w:tr w:rsidR="009D4A7E" w:rsidRPr="00814E58" w14:paraId="69FD6ED9" w14:textId="77777777" w:rsidTr="00EC6DC3">
        <w:tc>
          <w:tcPr>
            <w:tcW w:w="8919" w:type="dxa"/>
          </w:tcPr>
          <w:p w14:paraId="4C5813D3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20A95864" w14:textId="77777777" w:rsidTr="00EC6DC3">
        <w:tc>
          <w:tcPr>
            <w:tcW w:w="8919" w:type="dxa"/>
          </w:tcPr>
          <w:p w14:paraId="3A927BEF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4A7E" w:rsidRPr="00814E58" w14:paraId="67276D35" w14:textId="77777777" w:rsidTr="00EC6DC3">
        <w:tc>
          <w:tcPr>
            <w:tcW w:w="8919" w:type="dxa"/>
          </w:tcPr>
          <w:p w14:paraId="1BB0C2A1" w14:textId="77777777" w:rsidR="009D4A7E" w:rsidRPr="00814E58" w:rsidRDefault="009D4A7E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3F95A36A" w14:textId="6D7A8D49" w:rsidR="00C46C3E" w:rsidRPr="00C46C3E" w:rsidRDefault="00C46C3E" w:rsidP="00C46C3E">
      <w:pPr>
        <w:rPr>
          <w:rFonts w:ascii="Poppins" w:hAnsi="Poppins" w:cs="Poppins"/>
          <w:noProof/>
        </w:rPr>
      </w:pPr>
    </w:p>
    <w:p w14:paraId="6AAAFB49" w14:textId="7777777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Desafio 3 — Preparando uma nova versão</w:t>
      </w:r>
    </w:p>
    <w:p w14:paraId="4BB405C0" w14:textId="48964B52" w:rsidR="004E21F2" w:rsidRPr="009977D0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O desenvolvimento das funcionalidades foi concluído e a equipe precisa preparar uma nova versão do sistema.</w:t>
      </w:r>
    </w:p>
    <w:p w14:paraId="41452B2A" w14:textId="3779836F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Tarefas</w:t>
      </w:r>
    </w:p>
    <w:p w14:paraId="1595B9D6" w14:textId="5118F42F" w:rsidR="00C46C3E" w:rsidRDefault="00D8260C" w:rsidP="00C46C3E">
      <w:pPr>
        <w:numPr>
          <w:ilvl w:val="0"/>
          <w:numId w:val="9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I</w:t>
      </w:r>
      <w:r w:rsidRPr="00C46C3E">
        <w:rPr>
          <w:rFonts w:ascii="Poppins" w:hAnsi="Poppins" w:cs="Poppins"/>
          <w:noProof/>
        </w:rPr>
        <w:t xml:space="preserve">dentifique </w:t>
      </w:r>
      <w:r w:rsidR="00C46C3E" w:rsidRPr="00C46C3E">
        <w:rPr>
          <w:rFonts w:ascii="Poppins" w:hAnsi="Poppins" w:cs="Poppins"/>
          <w:noProof/>
        </w:rPr>
        <w:t>qual tipo de branch é usado para preparar releases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2F091AF2" w14:textId="77777777" w:rsidTr="00EC6DC3">
        <w:tc>
          <w:tcPr>
            <w:tcW w:w="8919" w:type="dxa"/>
          </w:tcPr>
          <w:p w14:paraId="73521554" w14:textId="36A06350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Develop, onde é preparada para ir para a principal (main)</w:t>
            </w:r>
          </w:p>
        </w:tc>
      </w:tr>
      <w:tr w:rsidR="009D32EF" w:rsidRPr="00814E58" w14:paraId="52E02E33" w14:textId="77777777" w:rsidTr="00EC6DC3">
        <w:tc>
          <w:tcPr>
            <w:tcW w:w="8919" w:type="dxa"/>
          </w:tcPr>
          <w:p w14:paraId="0B5B9141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614F166C" w14:textId="77777777" w:rsidTr="00EC6DC3">
        <w:tc>
          <w:tcPr>
            <w:tcW w:w="8919" w:type="dxa"/>
          </w:tcPr>
          <w:p w14:paraId="7D592E38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7CDD00CE" w14:textId="77777777" w:rsidTr="00EC6DC3">
        <w:tc>
          <w:tcPr>
            <w:tcW w:w="8919" w:type="dxa"/>
          </w:tcPr>
          <w:p w14:paraId="321C25A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7923F3EF" w14:textId="77777777" w:rsidR="009D32EF" w:rsidRDefault="009D32EF" w:rsidP="009D32EF">
      <w:pPr>
        <w:ind w:left="720"/>
        <w:rPr>
          <w:rFonts w:ascii="Poppins" w:hAnsi="Poppins" w:cs="Poppins"/>
          <w:noProof/>
        </w:rPr>
      </w:pPr>
    </w:p>
    <w:p w14:paraId="6B36CB30" w14:textId="77777777" w:rsidR="009D32EF" w:rsidRDefault="009D32EF" w:rsidP="009D32EF">
      <w:pPr>
        <w:ind w:left="720"/>
        <w:rPr>
          <w:rFonts w:ascii="Poppins" w:hAnsi="Poppins" w:cs="Poppins"/>
          <w:noProof/>
        </w:rPr>
      </w:pPr>
    </w:p>
    <w:p w14:paraId="3B0259E0" w14:textId="77777777" w:rsidR="00514767" w:rsidRPr="00C46C3E" w:rsidRDefault="00514767" w:rsidP="009D32EF">
      <w:pPr>
        <w:ind w:left="720"/>
        <w:rPr>
          <w:rFonts w:ascii="Poppins" w:hAnsi="Poppins" w:cs="Poppins"/>
          <w:noProof/>
        </w:rPr>
      </w:pPr>
    </w:p>
    <w:p w14:paraId="2C06F679" w14:textId="455C8E9C" w:rsidR="00C46C3E" w:rsidRDefault="00D8260C" w:rsidP="00C46C3E">
      <w:pPr>
        <w:numPr>
          <w:ilvl w:val="0"/>
          <w:numId w:val="9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o que acontece nesse período de preparação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5A982E02" w14:textId="77777777" w:rsidTr="00EC6DC3">
        <w:tc>
          <w:tcPr>
            <w:tcW w:w="8919" w:type="dxa"/>
          </w:tcPr>
          <w:p w14:paraId="52CB4162" w14:textId="72C6EBBC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Os devs testam funcionalidades e vários outros tipos de alterações.</w:t>
            </w:r>
          </w:p>
        </w:tc>
      </w:tr>
      <w:tr w:rsidR="009D32EF" w:rsidRPr="00814E58" w14:paraId="30C2EF8E" w14:textId="77777777" w:rsidTr="00EC6DC3">
        <w:tc>
          <w:tcPr>
            <w:tcW w:w="8919" w:type="dxa"/>
          </w:tcPr>
          <w:p w14:paraId="1B29E1AA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0A182039" w14:textId="77777777" w:rsidTr="00EC6DC3">
        <w:tc>
          <w:tcPr>
            <w:tcW w:w="8919" w:type="dxa"/>
          </w:tcPr>
          <w:p w14:paraId="416CE849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37CF68E2" w14:textId="77777777" w:rsidTr="00EC6DC3">
        <w:tc>
          <w:tcPr>
            <w:tcW w:w="8919" w:type="dxa"/>
          </w:tcPr>
          <w:p w14:paraId="5A98ED2B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232EBB11" w14:textId="77777777" w:rsidR="009D32EF" w:rsidRPr="00C46C3E" w:rsidRDefault="009D32EF" w:rsidP="009D32EF">
      <w:pPr>
        <w:ind w:left="720"/>
        <w:rPr>
          <w:rFonts w:ascii="Poppins" w:hAnsi="Poppins" w:cs="Poppins"/>
          <w:noProof/>
        </w:rPr>
      </w:pPr>
    </w:p>
    <w:p w14:paraId="222A4E7C" w14:textId="0AD7C0DB" w:rsidR="00C46C3E" w:rsidRDefault="00D8260C" w:rsidP="00C46C3E">
      <w:pPr>
        <w:numPr>
          <w:ilvl w:val="0"/>
          <w:numId w:val="9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R</w:t>
      </w:r>
      <w:r w:rsidRPr="00C46C3E">
        <w:rPr>
          <w:rFonts w:ascii="Poppins" w:hAnsi="Poppins" w:cs="Poppins"/>
          <w:noProof/>
        </w:rPr>
        <w:t xml:space="preserve">elacione </w:t>
      </w:r>
      <w:r w:rsidR="00C46C3E" w:rsidRPr="00C46C3E">
        <w:rPr>
          <w:rFonts w:ascii="Poppins" w:hAnsi="Poppins" w:cs="Poppins"/>
          <w:noProof/>
        </w:rPr>
        <w:t>essa fase com testes finais e ajustes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26106AC7" w14:textId="77777777" w:rsidTr="00EC6DC3">
        <w:tc>
          <w:tcPr>
            <w:tcW w:w="8919" w:type="dxa"/>
          </w:tcPr>
          <w:p w14:paraId="43EAE999" w14:textId="7274275F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lastRenderedPageBreak/>
              <w:t>Testes finais são quando estão prestes a lançar a aplicação, apenas verificando estabilidade e possíveis bugs.</w:t>
            </w:r>
          </w:p>
        </w:tc>
      </w:tr>
      <w:tr w:rsidR="009D32EF" w:rsidRPr="00814E58" w14:paraId="62BEC85F" w14:textId="77777777" w:rsidTr="00EC6DC3">
        <w:tc>
          <w:tcPr>
            <w:tcW w:w="8919" w:type="dxa"/>
          </w:tcPr>
          <w:p w14:paraId="5EDD16C1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158DF301" w14:textId="77777777" w:rsidTr="00EC6DC3">
        <w:tc>
          <w:tcPr>
            <w:tcW w:w="8919" w:type="dxa"/>
          </w:tcPr>
          <w:p w14:paraId="4C19D1AF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5E7B17AC" w14:textId="77777777" w:rsidTr="00EC6DC3">
        <w:tc>
          <w:tcPr>
            <w:tcW w:w="8919" w:type="dxa"/>
          </w:tcPr>
          <w:p w14:paraId="01B02B5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3B77906C" w14:textId="77777777" w:rsidR="004E21F2" w:rsidRDefault="004E21F2" w:rsidP="00C46C3E">
      <w:pPr>
        <w:rPr>
          <w:rFonts w:ascii="Poppins" w:hAnsi="Poppins" w:cs="Poppins"/>
          <w:b/>
          <w:bCs/>
          <w:noProof/>
        </w:rPr>
      </w:pPr>
    </w:p>
    <w:p w14:paraId="5D0C348E" w14:textId="544D7B14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Desafio 4 — Correção urgente em produção</w:t>
      </w:r>
    </w:p>
    <w:p w14:paraId="311B9407" w14:textId="48D46686" w:rsidR="004E21F2" w:rsidRPr="009977D0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Um erro crítico foi encontrado no sistema que já está em produção e precisa ser corrigido imediatamente.</w:t>
      </w:r>
    </w:p>
    <w:p w14:paraId="65A9A986" w14:textId="74A9CC9D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Tarefas</w:t>
      </w:r>
    </w:p>
    <w:p w14:paraId="38D96FFE" w14:textId="120E3E4B" w:rsidR="00C46C3E" w:rsidRDefault="00D8260C" w:rsidP="00C46C3E">
      <w:pPr>
        <w:numPr>
          <w:ilvl w:val="0"/>
          <w:numId w:val="10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I</w:t>
      </w:r>
      <w:r w:rsidRPr="00C46C3E">
        <w:rPr>
          <w:rFonts w:ascii="Poppins" w:hAnsi="Poppins" w:cs="Poppins"/>
          <w:noProof/>
        </w:rPr>
        <w:t xml:space="preserve">dentifique </w:t>
      </w:r>
      <w:r w:rsidR="00C46C3E" w:rsidRPr="00C46C3E">
        <w:rPr>
          <w:rFonts w:ascii="Poppins" w:hAnsi="Poppins" w:cs="Poppins"/>
          <w:noProof/>
        </w:rPr>
        <w:t>qual tipo de branch deve ser criado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51EE373B" w14:textId="77777777" w:rsidTr="00EC6DC3">
        <w:tc>
          <w:tcPr>
            <w:tcW w:w="8919" w:type="dxa"/>
          </w:tcPr>
          <w:p w14:paraId="2941873F" w14:textId="2914B7B5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Hotfix</w:t>
            </w:r>
          </w:p>
        </w:tc>
      </w:tr>
      <w:tr w:rsidR="009D32EF" w:rsidRPr="00814E58" w14:paraId="6513D469" w14:textId="77777777" w:rsidTr="00EC6DC3">
        <w:tc>
          <w:tcPr>
            <w:tcW w:w="8919" w:type="dxa"/>
          </w:tcPr>
          <w:p w14:paraId="3AC9A6E1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62EFBA5E" w14:textId="77777777" w:rsidTr="00EC6DC3">
        <w:tc>
          <w:tcPr>
            <w:tcW w:w="8919" w:type="dxa"/>
          </w:tcPr>
          <w:p w14:paraId="44C8B5B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6565088B" w14:textId="77777777" w:rsidTr="00EC6DC3">
        <w:tc>
          <w:tcPr>
            <w:tcW w:w="8919" w:type="dxa"/>
          </w:tcPr>
          <w:p w14:paraId="21CD8B48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43B24658" w14:textId="77777777" w:rsidR="009D32EF" w:rsidRPr="00C46C3E" w:rsidRDefault="009D32EF" w:rsidP="009D32EF">
      <w:pPr>
        <w:ind w:left="720"/>
        <w:rPr>
          <w:rFonts w:ascii="Poppins" w:hAnsi="Poppins" w:cs="Poppins"/>
          <w:noProof/>
        </w:rPr>
      </w:pPr>
    </w:p>
    <w:p w14:paraId="08AA35D9" w14:textId="47788795" w:rsidR="00C46C3E" w:rsidRDefault="00D8260C" w:rsidP="00C46C3E">
      <w:pPr>
        <w:numPr>
          <w:ilvl w:val="0"/>
          <w:numId w:val="10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por que essa correção não deve esperar a próxima release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6A00AC9F" w14:textId="77777777" w:rsidTr="00EC6DC3">
        <w:tc>
          <w:tcPr>
            <w:tcW w:w="8919" w:type="dxa"/>
          </w:tcPr>
          <w:p w14:paraId="35005D1B" w14:textId="4F40BCC6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 w:rsidRPr="00ED293A">
              <w:rPr>
                <w:rFonts w:ascii="Poppins Light" w:hAnsi="Poppins Light" w:cs="Poppins Light"/>
                <w:b/>
                <w:bCs/>
                <w:noProof/>
              </w:rPr>
              <w:t>Pois é crítico e precisa de correção urgente, porque afeta o usuário.</w:t>
            </w:r>
          </w:p>
        </w:tc>
      </w:tr>
      <w:tr w:rsidR="009D32EF" w:rsidRPr="00814E58" w14:paraId="7BBB1029" w14:textId="77777777" w:rsidTr="00EC6DC3">
        <w:tc>
          <w:tcPr>
            <w:tcW w:w="8919" w:type="dxa"/>
          </w:tcPr>
          <w:p w14:paraId="36EB4B78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75F0F755" w14:textId="77777777" w:rsidTr="00EC6DC3">
        <w:tc>
          <w:tcPr>
            <w:tcW w:w="8919" w:type="dxa"/>
          </w:tcPr>
          <w:p w14:paraId="5267DF5E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0B1F1C2E" w14:textId="77777777" w:rsidTr="00EC6DC3">
        <w:tc>
          <w:tcPr>
            <w:tcW w:w="8919" w:type="dxa"/>
          </w:tcPr>
          <w:p w14:paraId="384D5E1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1B1810FA" w14:textId="77777777" w:rsidR="009D32EF" w:rsidRPr="00C46C3E" w:rsidRDefault="009D32EF" w:rsidP="00514767">
      <w:pPr>
        <w:rPr>
          <w:rFonts w:ascii="Poppins" w:hAnsi="Poppins" w:cs="Poppins"/>
          <w:noProof/>
        </w:rPr>
      </w:pPr>
    </w:p>
    <w:p w14:paraId="04E07FC1" w14:textId="75F62BC7" w:rsidR="00C46C3E" w:rsidRDefault="00D8260C" w:rsidP="00C46C3E">
      <w:pPr>
        <w:numPr>
          <w:ilvl w:val="0"/>
          <w:numId w:val="10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D</w:t>
      </w:r>
      <w:r w:rsidRPr="00C46C3E">
        <w:rPr>
          <w:rFonts w:ascii="Poppins" w:hAnsi="Poppins" w:cs="Poppins"/>
          <w:noProof/>
        </w:rPr>
        <w:t xml:space="preserve">escreva </w:t>
      </w:r>
      <w:r w:rsidR="00C46C3E" w:rsidRPr="00C46C3E">
        <w:rPr>
          <w:rFonts w:ascii="Poppins" w:hAnsi="Poppins" w:cs="Poppins"/>
          <w:noProof/>
        </w:rPr>
        <w:t>o caminho dessa correção até chegar à produção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099A1DD1" w14:textId="77777777" w:rsidTr="00EC6DC3">
        <w:tc>
          <w:tcPr>
            <w:tcW w:w="8919" w:type="dxa"/>
          </w:tcPr>
          <w:p w14:paraId="5D791E22" w14:textId="77777777" w:rsidR="009D32EF" w:rsidRDefault="00ED293A" w:rsidP="00ED293A">
            <w:pPr>
              <w:spacing w:line="360" w:lineRule="auto"/>
              <w:ind w:left="36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Criar a branch hotfix a partir da main</w:t>
            </w:r>
            <w:r>
              <w:rPr>
                <w:rFonts w:ascii="Poppins Light" w:hAnsi="Poppins Light" w:cs="Poppins Light"/>
                <w:b/>
                <w:bCs/>
                <w:noProof/>
              </w:rPr>
              <w:br/>
              <w:t>corrigir o erro na branch hotfix</w:t>
            </w:r>
          </w:p>
          <w:p w14:paraId="76406EF5" w14:textId="77777777" w:rsidR="00ED293A" w:rsidRDefault="00ED293A" w:rsidP="00ED293A">
            <w:pPr>
              <w:spacing w:line="360" w:lineRule="auto"/>
              <w:ind w:left="36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Testar a correção</w:t>
            </w:r>
          </w:p>
          <w:p w14:paraId="78DADDC8" w14:textId="77777777" w:rsidR="00ED293A" w:rsidRDefault="00ED293A" w:rsidP="00ED293A">
            <w:pPr>
              <w:spacing w:line="360" w:lineRule="auto"/>
              <w:ind w:left="36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t>Fazer o merge da hotfix na main, colocando a correção em produção</w:t>
            </w:r>
          </w:p>
          <w:p w14:paraId="66BD5CB3" w14:textId="7CF16CC6" w:rsidR="00ED293A" w:rsidRPr="00ED293A" w:rsidRDefault="00ED293A" w:rsidP="00ED293A">
            <w:pPr>
              <w:spacing w:line="360" w:lineRule="auto"/>
              <w:ind w:left="360"/>
              <w:rPr>
                <w:rFonts w:ascii="Poppins Light" w:hAnsi="Poppins Light" w:cs="Poppins Light"/>
                <w:b/>
                <w:bCs/>
                <w:noProof/>
              </w:rPr>
            </w:pPr>
            <w:r>
              <w:rPr>
                <w:rFonts w:ascii="Poppins Light" w:hAnsi="Poppins Light" w:cs="Poppins Light"/>
                <w:b/>
                <w:bCs/>
                <w:noProof/>
              </w:rPr>
              <w:lastRenderedPageBreak/>
              <w:t>Fazer o merge da hotfix na develop, para que a correção não seja perdida nas novas versões</w:t>
            </w:r>
          </w:p>
        </w:tc>
      </w:tr>
      <w:tr w:rsidR="009D32EF" w:rsidRPr="00814E58" w14:paraId="75F745F6" w14:textId="77777777" w:rsidTr="00EC6DC3">
        <w:tc>
          <w:tcPr>
            <w:tcW w:w="8919" w:type="dxa"/>
          </w:tcPr>
          <w:p w14:paraId="787685C8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075E543E" w14:textId="77777777" w:rsidTr="00EC6DC3">
        <w:tc>
          <w:tcPr>
            <w:tcW w:w="8919" w:type="dxa"/>
          </w:tcPr>
          <w:p w14:paraId="2A43D56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50561A36" w14:textId="77777777" w:rsidTr="00EC6DC3">
        <w:tc>
          <w:tcPr>
            <w:tcW w:w="8919" w:type="dxa"/>
          </w:tcPr>
          <w:p w14:paraId="48D28C1D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3391D240" w14:textId="1F8AD576" w:rsidR="00C46C3E" w:rsidRPr="00C46C3E" w:rsidRDefault="00C46C3E" w:rsidP="00C46C3E">
      <w:pPr>
        <w:rPr>
          <w:rFonts w:ascii="Poppins" w:hAnsi="Poppins" w:cs="Poppins"/>
          <w:noProof/>
        </w:rPr>
      </w:pPr>
    </w:p>
    <w:p w14:paraId="7C3BB17F" w14:textId="7777777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Desafio 5 — Boas práticas de commits</w:t>
      </w:r>
    </w:p>
    <w:p w14:paraId="55B8C8F6" w14:textId="05500384" w:rsidR="004E21F2" w:rsidRPr="009D32EF" w:rsidRDefault="00C46C3E" w:rsidP="00C46C3E">
      <w:pPr>
        <w:rPr>
          <w:rFonts w:ascii="Poppins" w:hAnsi="Poppins" w:cs="Poppins"/>
          <w:noProof/>
        </w:rPr>
      </w:pPr>
      <w:r w:rsidRPr="00C46C3E">
        <w:rPr>
          <w:rFonts w:ascii="Poppins" w:hAnsi="Poppins" w:cs="Poppins"/>
          <w:noProof/>
        </w:rPr>
        <w:t>Durante todo o processo, a equipe adota algumas regras de versionamento.</w:t>
      </w:r>
    </w:p>
    <w:p w14:paraId="5FCE7B13" w14:textId="0A0AA717" w:rsidR="00C46C3E" w:rsidRPr="00C46C3E" w:rsidRDefault="00C46C3E" w:rsidP="00C46C3E">
      <w:pPr>
        <w:rPr>
          <w:rFonts w:ascii="Poppins" w:hAnsi="Poppins" w:cs="Poppins"/>
          <w:b/>
          <w:bCs/>
          <w:noProof/>
        </w:rPr>
      </w:pPr>
      <w:r w:rsidRPr="00C46C3E">
        <w:rPr>
          <w:rFonts w:ascii="Poppins" w:hAnsi="Poppins" w:cs="Poppins"/>
          <w:b/>
          <w:bCs/>
          <w:noProof/>
        </w:rPr>
        <w:t>Tarefas</w:t>
      </w:r>
    </w:p>
    <w:p w14:paraId="0F5480D7" w14:textId="7FFA6A86" w:rsidR="00C46C3E" w:rsidRDefault="00D8260C" w:rsidP="00C46C3E">
      <w:pPr>
        <w:numPr>
          <w:ilvl w:val="0"/>
          <w:numId w:val="1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>por que commits devem ser curtos e objetivos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68748CAA" w14:textId="77777777" w:rsidTr="00EC6DC3">
        <w:tc>
          <w:tcPr>
            <w:tcW w:w="8919" w:type="dxa"/>
          </w:tcPr>
          <w:p w14:paraId="3900A2DB" w14:textId="2AE97659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 w:rsidRPr="00ED293A">
              <w:rPr>
                <w:rFonts w:ascii="Poppins Light" w:hAnsi="Poppins Light" w:cs="Poppins Light"/>
                <w:b/>
                <w:bCs/>
                <w:noProof/>
              </w:rPr>
              <w:t>Para não ficar confuso e ser intuitivo</w:t>
            </w:r>
            <w:r>
              <w:rPr>
                <w:rFonts w:ascii="Poppins Light" w:hAnsi="Poppins Light" w:cs="Poppins Light"/>
                <w:b/>
                <w:bCs/>
                <w:noProof/>
              </w:rPr>
              <w:t>.</w:t>
            </w:r>
          </w:p>
        </w:tc>
      </w:tr>
      <w:tr w:rsidR="009D32EF" w:rsidRPr="00814E58" w14:paraId="2D95B75B" w14:textId="77777777" w:rsidTr="00EC6DC3">
        <w:tc>
          <w:tcPr>
            <w:tcW w:w="8919" w:type="dxa"/>
          </w:tcPr>
          <w:p w14:paraId="5A453F2E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3BD2DBC4" w14:textId="77777777" w:rsidTr="00EC6DC3">
        <w:tc>
          <w:tcPr>
            <w:tcW w:w="8919" w:type="dxa"/>
          </w:tcPr>
          <w:p w14:paraId="63A7EA42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4471BE30" w14:textId="77777777" w:rsidTr="00EC6DC3">
        <w:tc>
          <w:tcPr>
            <w:tcW w:w="8919" w:type="dxa"/>
          </w:tcPr>
          <w:p w14:paraId="2345B65C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631BB521" w14:textId="77777777" w:rsidR="009D32EF" w:rsidRPr="00C46C3E" w:rsidRDefault="009D32EF" w:rsidP="009D32EF">
      <w:pPr>
        <w:ind w:left="720"/>
        <w:rPr>
          <w:rFonts w:ascii="Poppins" w:hAnsi="Poppins" w:cs="Poppins"/>
          <w:noProof/>
        </w:rPr>
      </w:pPr>
    </w:p>
    <w:p w14:paraId="37DF7207" w14:textId="44D592FC" w:rsidR="00C46C3E" w:rsidRDefault="00D8260C" w:rsidP="00C46C3E">
      <w:pPr>
        <w:numPr>
          <w:ilvl w:val="0"/>
          <w:numId w:val="1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R</w:t>
      </w:r>
      <w:r w:rsidRPr="00C46C3E">
        <w:rPr>
          <w:rFonts w:ascii="Poppins" w:hAnsi="Poppins" w:cs="Poppins"/>
          <w:noProof/>
        </w:rPr>
        <w:t xml:space="preserve">elacione </w:t>
      </w:r>
      <w:r w:rsidR="00C46C3E" w:rsidRPr="00C46C3E">
        <w:rPr>
          <w:rFonts w:ascii="Poppins" w:hAnsi="Poppins" w:cs="Poppins"/>
          <w:noProof/>
        </w:rPr>
        <w:t>commits pequenos à facilidade de correção e revisão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5D775132" w14:textId="77777777" w:rsidTr="00EC6DC3">
        <w:tc>
          <w:tcPr>
            <w:tcW w:w="8919" w:type="dxa"/>
          </w:tcPr>
          <w:p w14:paraId="0AC25D05" w14:textId="0A179D60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 w:rsidRPr="00ED293A">
              <w:rPr>
                <w:rFonts w:ascii="Poppins Light" w:hAnsi="Poppins Light" w:cs="Poppins Light"/>
                <w:b/>
                <w:bCs/>
                <w:noProof/>
              </w:rPr>
              <w:t>Identificação do erro rapidamente</w:t>
            </w:r>
          </w:p>
        </w:tc>
      </w:tr>
      <w:tr w:rsidR="009D32EF" w:rsidRPr="00814E58" w14:paraId="61A8AA41" w14:textId="77777777" w:rsidTr="00EC6DC3">
        <w:tc>
          <w:tcPr>
            <w:tcW w:w="8919" w:type="dxa"/>
          </w:tcPr>
          <w:p w14:paraId="4572D6D6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58196CE0" w14:textId="77777777" w:rsidTr="00EC6DC3">
        <w:tc>
          <w:tcPr>
            <w:tcW w:w="8919" w:type="dxa"/>
          </w:tcPr>
          <w:p w14:paraId="1E9869A4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680946A9" w14:textId="77777777" w:rsidTr="00EC6DC3">
        <w:tc>
          <w:tcPr>
            <w:tcW w:w="8919" w:type="dxa"/>
          </w:tcPr>
          <w:p w14:paraId="6272C555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48128D45" w14:textId="77777777" w:rsidR="009D32EF" w:rsidRPr="00C46C3E" w:rsidRDefault="009D32EF" w:rsidP="009D32EF">
      <w:pPr>
        <w:ind w:left="720"/>
        <w:rPr>
          <w:rFonts w:ascii="Poppins" w:hAnsi="Poppins" w:cs="Poppins"/>
          <w:noProof/>
        </w:rPr>
      </w:pPr>
    </w:p>
    <w:p w14:paraId="122639AF" w14:textId="5074B493" w:rsidR="00C46C3E" w:rsidRDefault="00D8260C" w:rsidP="00C46C3E">
      <w:pPr>
        <w:numPr>
          <w:ilvl w:val="0"/>
          <w:numId w:val="1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Pr="00C46C3E">
        <w:rPr>
          <w:rFonts w:ascii="Poppins" w:hAnsi="Poppins" w:cs="Poppins"/>
          <w:noProof/>
        </w:rPr>
        <w:t xml:space="preserve">xplique </w:t>
      </w:r>
      <w:r w:rsidR="00C46C3E" w:rsidRPr="00C46C3E">
        <w:rPr>
          <w:rFonts w:ascii="Poppins" w:hAnsi="Poppins" w:cs="Poppins"/>
          <w:noProof/>
        </w:rPr>
        <w:t xml:space="preserve">o papel das </w:t>
      </w:r>
      <w:r w:rsidR="00C46C3E" w:rsidRPr="00E1059D">
        <w:rPr>
          <w:rFonts w:ascii="Poppins" w:hAnsi="Poppins" w:cs="Poppins"/>
          <w:i/>
          <w:iCs/>
          <w:noProof/>
        </w:rPr>
        <w:t>feature flags</w:t>
      </w:r>
      <w:r w:rsidR="00C46C3E" w:rsidRPr="00C46C3E">
        <w:rPr>
          <w:rFonts w:ascii="Poppins" w:hAnsi="Poppins" w:cs="Poppins"/>
          <w:noProof/>
        </w:rPr>
        <w:t xml:space="preserve"> nesse fluxo</w:t>
      </w:r>
      <w:r w:rsidR="009D32EF">
        <w:rPr>
          <w:rFonts w:ascii="Poppins" w:hAnsi="Poppins" w:cs="Poppins"/>
          <w:noProof/>
        </w:rPr>
        <w:t>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9D32EF" w:rsidRPr="00814E58" w14:paraId="180F6903" w14:textId="77777777" w:rsidTr="00EC6DC3">
        <w:tc>
          <w:tcPr>
            <w:tcW w:w="8919" w:type="dxa"/>
          </w:tcPr>
          <w:p w14:paraId="6B0ACAB5" w14:textId="6A23507F" w:rsidR="009D32EF" w:rsidRPr="00ED293A" w:rsidRDefault="00ED293A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b/>
                <w:bCs/>
                <w:noProof/>
              </w:rPr>
            </w:pPr>
            <w:r w:rsidRPr="00ED293A">
              <w:rPr>
                <w:b/>
                <w:bCs/>
              </w:rPr>
              <w:t xml:space="preserve">As </w:t>
            </w:r>
            <w:proofErr w:type="spellStart"/>
            <w:r w:rsidRPr="00ED293A">
              <w:rPr>
                <w:b/>
                <w:bCs/>
              </w:rPr>
              <w:t>features</w:t>
            </w:r>
            <w:proofErr w:type="spellEnd"/>
            <w:r w:rsidRPr="00ED293A">
              <w:rPr>
                <w:b/>
                <w:bCs/>
              </w:rPr>
              <w:t xml:space="preserve"> flags</w:t>
            </w:r>
            <w:r w:rsidRPr="00ED293A">
              <w:rPr>
                <w:b/>
                <w:bCs/>
              </w:rPr>
              <w:t xml:space="preserve"> permitem ativar ou desativar uma funcionalidade sem precisar alterar o código ou criar uma nova versão.</w:t>
            </w:r>
          </w:p>
        </w:tc>
      </w:tr>
      <w:tr w:rsidR="009D32EF" w:rsidRPr="00814E58" w14:paraId="7D9C11CF" w14:textId="77777777" w:rsidTr="00EC6DC3">
        <w:tc>
          <w:tcPr>
            <w:tcW w:w="8919" w:type="dxa"/>
          </w:tcPr>
          <w:p w14:paraId="223C47D2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0BFF535F" w14:textId="77777777" w:rsidTr="00EC6DC3">
        <w:tc>
          <w:tcPr>
            <w:tcW w:w="8919" w:type="dxa"/>
          </w:tcPr>
          <w:p w14:paraId="67644030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D32EF" w:rsidRPr="00814E58" w14:paraId="4E87BED0" w14:textId="77777777" w:rsidTr="00EC6DC3">
        <w:tc>
          <w:tcPr>
            <w:tcW w:w="8919" w:type="dxa"/>
          </w:tcPr>
          <w:p w14:paraId="5D2E267F" w14:textId="77777777" w:rsidR="009D32EF" w:rsidRPr="00814E58" w:rsidRDefault="009D32EF" w:rsidP="00EC6D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2C6FD1C" w14:textId="643EC8FB" w:rsidR="009977D0" w:rsidRPr="00C46C3E" w:rsidRDefault="00514767" w:rsidP="00C46C3E">
      <w:pPr>
        <w:rPr>
          <w:rFonts w:ascii="Poppins" w:eastAsia="Arial Unicode MS" w:hAnsi="Poppins" w:cs="Poppins"/>
        </w:rPr>
      </w:pPr>
      <w:r>
        <w:rPr>
          <w:rFonts w:ascii="Poppins" w:eastAsia="Arial Unicode MS" w:hAnsi="Poppins" w:cs="Poppins"/>
        </w:rPr>
        <w:lastRenderedPageBreak/>
        <w:br/>
      </w:r>
      <w:r w:rsidR="009977D0">
        <w:rPr>
          <w:rFonts w:ascii="Poppins" w:eastAsia="Arial Unicode MS" w:hAnsi="Poppins" w:cs="Poppins"/>
        </w:rPr>
        <w:t xml:space="preserve">Ao finalizar, compartilhe a resolução conforme orientação do professor. </w:t>
      </w:r>
    </w:p>
    <w:sectPr w:rsidR="009977D0" w:rsidRPr="00C46C3E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70316" w14:textId="77777777" w:rsidR="00781BC6" w:rsidRDefault="00781BC6">
      <w:r>
        <w:separator/>
      </w:r>
    </w:p>
  </w:endnote>
  <w:endnote w:type="continuationSeparator" w:id="0">
    <w:p w14:paraId="758FB166" w14:textId="77777777" w:rsidR="00781BC6" w:rsidRDefault="00781BC6">
      <w:r>
        <w:continuationSeparator/>
      </w:r>
    </w:p>
  </w:endnote>
  <w:endnote w:type="continuationNotice" w:id="1">
    <w:p w14:paraId="16D81493" w14:textId="77777777" w:rsidR="00781BC6" w:rsidRDefault="00781B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CC29841" w14:textId="4345DD5C" w:rsidR="000D0DE3" w:rsidRPr="000D0DE3" w:rsidRDefault="000D0DE3" w:rsidP="000D0DE3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0D0DE3">
              <w:rPr>
                <w:rFonts w:ascii="Poppins" w:hAnsi="Poppins" w:cs="Poppins"/>
                <w:sz w:val="20"/>
                <w:szCs w:val="20"/>
              </w:rPr>
              <w:t>[</w:t>
            </w:r>
            <w:r w:rsidR="00A763C4" w:rsidRPr="000D0DE3">
              <w:rPr>
                <w:rFonts w:ascii="Poppins" w:hAnsi="Poppins" w:cs="Poppins"/>
                <w:sz w:val="20"/>
                <w:szCs w:val="20"/>
              </w:rPr>
              <w:t xml:space="preserve">TÉCNICO EM DESENVOLVIMENTO DE </w:t>
            </w:r>
            <w:proofErr w:type="gramStart"/>
            <w:r w:rsidR="00194616" w:rsidRPr="000D0DE3">
              <w:rPr>
                <w:rFonts w:ascii="Poppins" w:hAnsi="Poppins" w:cs="Poppins"/>
                <w:sz w:val="20"/>
                <w:szCs w:val="20"/>
              </w:rPr>
              <w:t xml:space="preserve">SISTEMAS]  </w:t>
            </w:r>
            <w:r w:rsidRPr="000D0DE3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proofErr w:type="gramEnd"/>
            <w:r w:rsidRPr="000D0DE3">
              <w:rPr>
                <w:rFonts w:ascii="Poppins" w:hAnsi="Poppins" w:cs="Poppins"/>
                <w:sz w:val="20"/>
                <w:szCs w:val="20"/>
              </w:rPr>
              <w:t xml:space="preserve">            [UNIDADE </w:t>
            </w:r>
            <w:r>
              <w:rPr>
                <w:rFonts w:ascii="Poppins" w:hAnsi="Poppins" w:cs="Poppins"/>
                <w:sz w:val="20"/>
                <w:szCs w:val="20"/>
              </w:rPr>
              <w:t>5</w:t>
            </w:r>
            <w:r w:rsidRPr="000D0DE3">
              <w:rPr>
                <w:rFonts w:ascii="Poppins" w:hAnsi="Poppins" w:cs="Poppins"/>
                <w:sz w:val="20"/>
                <w:szCs w:val="20"/>
              </w:rPr>
              <w:t xml:space="preserve">]              [COMPONENTE </w:t>
            </w:r>
            <w:r>
              <w:rPr>
                <w:rFonts w:ascii="Poppins" w:hAnsi="Poppins" w:cs="Poppins"/>
                <w:sz w:val="20"/>
                <w:szCs w:val="20"/>
              </w:rPr>
              <w:t>5</w:t>
            </w:r>
            <w:r w:rsidRPr="000D0DE3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C0FAF" w14:textId="77777777" w:rsidR="00781BC6" w:rsidRDefault="00781BC6">
      <w:r>
        <w:separator/>
      </w:r>
    </w:p>
  </w:footnote>
  <w:footnote w:type="continuationSeparator" w:id="0">
    <w:p w14:paraId="2A91E4C5" w14:textId="77777777" w:rsidR="00781BC6" w:rsidRDefault="00781BC6">
      <w:r>
        <w:continuationSeparator/>
      </w:r>
    </w:p>
  </w:footnote>
  <w:footnote w:type="continuationNotice" w:id="1">
    <w:p w14:paraId="7C84679D" w14:textId="77777777" w:rsidR="00781BC6" w:rsidRDefault="00781B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07D3"/>
    <w:multiLevelType w:val="multilevel"/>
    <w:tmpl w:val="A31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4F98"/>
    <w:multiLevelType w:val="multilevel"/>
    <w:tmpl w:val="8BE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16EF"/>
    <w:multiLevelType w:val="multilevel"/>
    <w:tmpl w:val="0D4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9001DB"/>
    <w:multiLevelType w:val="multilevel"/>
    <w:tmpl w:val="A5E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7C22"/>
    <w:multiLevelType w:val="multilevel"/>
    <w:tmpl w:val="06F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2B00"/>
    <w:multiLevelType w:val="multilevel"/>
    <w:tmpl w:val="9FA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C63144"/>
    <w:multiLevelType w:val="multilevel"/>
    <w:tmpl w:val="4F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10"/>
  </w:num>
  <w:num w:numId="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C6619"/>
    <w:rsid w:val="000D0DE3"/>
    <w:rsid w:val="000F7DE9"/>
    <w:rsid w:val="00120072"/>
    <w:rsid w:val="00124756"/>
    <w:rsid w:val="00160195"/>
    <w:rsid w:val="00194616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A6788"/>
    <w:rsid w:val="002C3FBF"/>
    <w:rsid w:val="002C6EC9"/>
    <w:rsid w:val="002D1A6D"/>
    <w:rsid w:val="002D51E3"/>
    <w:rsid w:val="002E6314"/>
    <w:rsid w:val="003009B4"/>
    <w:rsid w:val="003031BD"/>
    <w:rsid w:val="00306173"/>
    <w:rsid w:val="003365AE"/>
    <w:rsid w:val="00342809"/>
    <w:rsid w:val="00367C72"/>
    <w:rsid w:val="003C032E"/>
    <w:rsid w:val="003D37E7"/>
    <w:rsid w:val="003D71CA"/>
    <w:rsid w:val="00422D5C"/>
    <w:rsid w:val="00434652"/>
    <w:rsid w:val="00442E31"/>
    <w:rsid w:val="00454835"/>
    <w:rsid w:val="00464982"/>
    <w:rsid w:val="00464B32"/>
    <w:rsid w:val="00484AFA"/>
    <w:rsid w:val="00491C71"/>
    <w:rsid w:val="004B66A3"/>
    <w:rsid w:val="004D734D"/>
    <w:rsid w:val="004D73FD"/>
    <w:rsid w:val="004E21F2"/>
    <w:rsid w:val="004E713D"/>
    <w:rsid w:val="004F1C93"/>
    <w:rsid w:val="005054DE"/>
    <w:rsid w:val="0051253C"/>
    <w:rsid w:val="00514767"/>
    <w:rsid w:val="0054497C"/>
    <w:rsid w:val="0054587F"/>
    <w:rsid w:val="005517B2"/>
    <w:rsid w:val="00553CA2"/>
    <w:rsid w:val="00585F34"/>
    <w:rsid w:val="005A5240"/>
    <w:rsid w:val="005A5A09"/>
    <w:rsid w:val="005E4165"/>
    <w:rsid w:val="005F74BB"/>
    <w:rsid w:val="0060776C"/>
    <w:rsid w:val="00617E91"/>
    <w:rsid w:val="00631988"/>
    <w:rsid w:val="0063273B"/>
    <w:rsid w:val="00676B29"/>
    <w:rsid w:val="006B3AE9"/>
    <w:rsid w:val="00707267"/>
    <w:rsid w:val="00717747"/>
    <w:rsid w:val="007671B4"/>
    <w:rsid w:val="00773A8C"/>
    <w:rsid w:val="00781BC6"/>
    <w:rsid w:val="0078262D"/>
    <w:rsid w:val="007B1892"/>
    <w:rsid w:val="007B6ABF"/>
    <w:rsid w:val="007D4479"/>
    <w:rsid w:val="007F0047"/>
    <w:rsid w:val="00814E58"/>
    <w:rsid w:val="00826619"/>
    <w:rsid w:val="0083474B"/>
    <w:rsid w:val="00841D59"/>
    <w:rsid w:val="008460CE"/>
    <w:rsid w:val="00851368"/>
    <w:rsid w:val="008925A9"/>
    <w:rsid w:val="008B4C24"/>
    <w:rsid w:val="008F47B4"/>
    <w:rsid w:val="008F775A"/>
    <w:rsid w:val="009245CB"/>
    <w:rsid w:val="0092769D"/>
    <w:rsid w:val="00960B6E"/>
    <w:rsid w:val="00966015"/>
    <w:rsid w:val="00975A82"/>
    <w:rsid w:val="009977D0"/>
    <w:rsid w:val="009B33B6"/>
    <w:rsid w:val="009C411B"/>
    <w:rsid w:val="009D32EF"/>
    <w:rsid w:val="009D4A7E"/>
    <w:rsid w:val="00A763C4"/>
    <w:rsid w:val="00AA60A0"/>
    <w:rsid w:val="00AD78A6"/>
    <w:rsid w:val="00AF4689"/>
    <w:rsid w:val="00B00D28"/>
    <w:rsid w:val="00B26549"/>
    <w:rsid w:val="00B45591"/>
    <w:rsid w:val="00B718D1"/>
    <w:rsid w:val="00BA6A76"/>
    <w:rsid w:val="00BD054A"/>
    <w:rsid w:val="00BE02EC"/>
    <w:rsid w:val="00BE6A7C"/>
    <w:rsid w:val="00BF5DD8"/>
    <w:rsid w:val="00C12E4A"/>
    <w:rsid w:val="00C42339"/>
    <w:rsid w:val="00C46C3E"/>
    <w:rsid w:val="00C4723D"/>
    <w:rsid w:val="00C55D3C"/>
    <w:rsid w:val="00C56BCC"/>
    <w:rsid w:val="00C6070E"/>
    <w:rsid w:val="00C62CE1"/>
    <w:rsid w:val="00C712E3"/>
    <w:rsid w:val="00CA4523"/>
    <w:rsid w:val="00CB33BA"/>
    <w:rsid w:val="00CC2A45"/>
    <w:rsid w:val="00CF76E4"/>
    <w:rsid w:val="00D03B93"/>
    <w:rsid w:val="00D05B9C"/>
    <w:rsid w:val="00D47B11"/>
    <w:rsid w:val="00D553AB"/>
    <w:rsid w:val="00D61A8F"/>
    <w:rsid w:val="00D66609"/>
    <w:rsid w:val="00D8260C"/>
    <w:rsid w:val="00D91999"/>
    <w:rsid w:val="00DD5204"/>
    <w:rsid w:val="00DE0C0D"/>
    <w:rsid w:val="00DE2439"/>
    <w:rsid w:val="00E1059D"/>
    <w:rsid w:val="00E10D86"/>
    <w:rsid w:val="00E227A8"/>
    <w:rsid w:val="00E34021"/>
    <w:rsid w:val="00E3765B"/>
    <w:rsid w:val="00E400A6"/>
    <w:rsid w:val="00E42AC1"/>
    <w:rsid w:val="00E71901"/>
    <w:rsid w:val="00E73E76"/>
    <w:rsid w:val="00E77AF3"/>
    <w:rsid w:val="00EA3B37"/>
    <w:rsid w:val="00ED293A"/>
    <w:rsid w:val="00EF2D2A"/>
    <w:rsid w:val="00EF47B1"/>
    <w:rsid w:val="00EF4AFE"/>
    <w:rsid w:val="00F044D7"/>
    <w:rsid w:val="00F138B3"/>
    <w:rsid w:val="00F472E5"/>
    <w:rsid w:val="00F51FEF"/>
    <w:rsid w:val="00F52AA0"/>
    <w:rsid w:val="00F57059"/>
    <w:rsid w:val="00F97694"/>
    <w:rsid w:val="00FC578C"/>
    <w:rsid w:val="00FD1990"/>
    <w:rsid w:val="00FD314A"/>
    <w:rsid w:val="00FD7F1E"/>
    <w:rsid w:val="00FE160F"/>
    <w:rsid w:val="00FF3340"/>
    <w:rsid w:val="00FF3ECB"/>
    <w:rsid w:val="5790B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ED293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ED29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31</TotalTime>
  <Pages>6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Arklok</cp:lastModifiedBy>
  <cp:revision>3</cp:revision>
  <cp:lastPrinted>2006-08-31T06:40:00Z</cp:lastPrinted>
  <dcterms:created xsi:type="dcterms:W3CDTF">2026-04-22T15:47:00Z</dcterms:created>
  <dcterms:modified xsi:type="dcterms:W3CDTF">2026-08-17T19:15:00Z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