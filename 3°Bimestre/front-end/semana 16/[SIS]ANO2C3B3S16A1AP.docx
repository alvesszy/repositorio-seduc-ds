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29F3893" w:rsidR="00E227A8" w:rsidRPr="00454835" w:rsidRDefault="2F68FA41" w:rsidP="2F2205E0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2F68FA41">
        <w:rPr>
          <w:rFonts w:ascii="Poppins" w:hAnsi="Poppins" w:cs="Poppins"/>
        </w:rPr>
        <w:t>Roteiro de Atividade Prática</w:t>
      </w:r>
    </w:p>
    <w:p w14:paraId="4CF5E947" w14:textId="77777777" w:rsidR="00814E58" w:rsidRPr="00814E58" w:rsidRDefault="00814E58" w:rsidP="00814E58"/>
    <w:p w14:paraId="3859BC60" w14:textId="3E93FE15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1DD588B4">
        <w:rPr>
          <w:rFonts w:ascii="Poppins Light" w:hAnsi="Poppins Light" w:cs="Poppins Light"/>
          <w:b w:val="0"/>
          <w:sz w:val="24"/>
          <w:szCs w:val="24"/>
          <w:u w:val="none"/>
        </w:rPr>
        <w:t>Nome</w:t>
      </w:r>
      <w:r w:rsidR="00A93CD6">
        <w:rPr>
          <w:rFonts w:ascii="Poppins Light" w:hAnsi="Poppins Light" w:cs="Poppins Light"/>
          <w:b w:val="0"/>
          <w:sz w:val="24"/>
          <w:szCs w:val="24"/>
          <w:u w:val="none"/>
        </w:rPr>
        <w:t>: Gabriel Alves</w:t>
      </w:r>
      <w:r w:rsidR="00A93CD6">
        <w:rPr>
          <w:rFonts w:ascii="Poppins Light" w:hAnsi="Poppins Light" w:cs="Poppins Light"/>
          <w:b w:val="0"/>
          <w:sz w:val="24"/>
          <w:szCs w:val="24"/>
          <w:u w:val="none"/>
        </w:rPr>
        <w:tab/>
      </w:r>
      <w:r w:rsidR="00A93CD6">
        <w:rPr>
          <w:rFonts w:ascii="Poppins Light" w:hAnsi="Poppins Light" w:cs="Poppins Light"/>
          <w:b w:val="0"/>
          <w:sz w:val="24"/>
          <w:szCs w:val="24"/>
          <w:u w:val="none"/>
        </w:rPr>
        <w:tab/>
        <w:t xml:space="preserve"> </w:t>
      </w:r>
      <w:r w:rsidRPr="1DD588B4">
        <w:rPr>
          <w:rFonts w:ascii="Poppins Light" w:hAnsi="Poppins Light" w:cs="Poppins Light"/>
          <w:b w:val="0"/>
          <w:sz w:val="24"/>
          <w:szCs w:val="24"/>
          <w:u w:val="none"/>
        </w:rPr>
        <w:t>Turma</w:t>
      </w:r>
      <w:r w:rsidR="00A93CD6">
        <w:rPr>
          <w:rFonts w:ascii="Poppins Light" w:hAnsi="Poppins Light" w:cs="Poppins Light"/>
          <w:b w:val="0"/>
          <w:sz w:val="24"/>
          <w:szCs w:val="24"/>
          <w:u w:val="none"/>
        </w:rPr>
        <w:t>: 3°Bs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0BA64FB9" w14:textId="5474B68E" w:rsidR="004F68C2" w:rsidRDefault="006703F8" w:rsidP="004F68C2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>Atividade</w:t>
      </w:r>
      <w:r w:rsidR="000D596E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4F68C2" w:rsidRPr="004F68C2">
        <w:rPr>
          <w:rFonts w:ascii="Poppins" w:hAnsi="Poppins" w:cs="Poppins"/>
          <w:b/>
          <w:bCs/>
          <w:noProof/>
          <w:sz w:val="32"/>
          <w:szCs w:val="32"/>
        </w:rPr>
        <w:t xml:space="preserve">Criação de </w:t>
      </w:r>
      <w:r w:rsidR="00FE38E5">
        <w:rPr>
          <w:rFonts w:ascii="Poppins" w:hAnsi="Poppins" w:cs="Poppins"/>
          <w:b/>
          <w:bCs/>
          <w:noProof/>
          <w:sz w:val="32"/>
          <w:szCs w:val="32"/>
        </w:rPr>
        <w:t>a</w:t>
      </w:r>
      <w:r w:rsidR="004F68C2" w:rsidRPr="004F68C2">
        <w:rPr>
          <w:rFonts w:ascii="Poppins" w:hAnsi="Poppins" w:cs="Poppins"/>
          <w:b/>
          <w:bCs/>
          <w:noProof/>
          <w:sz w:val="32"/>
          <w:szCs w:val="32"/>
        </w:rPr>
        <w:t xml:space="preserve">nimações </w:t>
      </w:r>
      <w:r w:rsidR="00FE38E5">
        <w:rPr>
          <w:rFonts w:ascii="Poppins" w:hAnsi="Poppins" w:cs="Poppins"/>
          <w:b/>
          <w:bCs/>
          <w:noProof/>
          <w:sz w:val="32"/>
          <w:szCs w:val="32"/>
        </w:rPr>
        <w:t>w</w:t>
      </w:r>
      <w:r w:rsidR="004F68C2" w:rsidRPr="004F68C2">
        <w:rPr>
          <w:rFonts w:ascii="Poppins" w:hAnsi="Poppins" w:cs="Poppins"/>
          <w:b/>
          <w:bCs/>
          <w:noProof/>
          <w:sz w:val="32"/>
          <w:szCs w:val="32"/>
        </w:rPr>
        <w:t>eb com CSS, JavaScript e GSAP</w:t>
      </w:r>
    </w:p>
    <w:p w14:paraId="41AE3F13" w14:textId="77777777" w:rsidR="004F68C2" w:rsidRDefault="004F68C2" w:rsidP="004F68C2">
      <w:pPr>
        <w:rPr>
          <w:rFonts w:ascii="Poppins" w:hAnsi="Poppins" w:cs="Poppins"/>
          <w:noProof/>
        </w:rPr>
      </w:pPr>
    </w:p>
    <w:p w14:paraId="11CC95BB" w14:textId="5D9F9C86" w:rsidR="004F68C2" w:rsidRDefault="2F68FA41" w:rsidP="004F68C2">
      <w:pPr>
        <w:rPr>
          <w:rFonts w:ascii="Poppins" w:hAnsi="Poppins" w:cs="Poppins"/>
          <w:noProof/>
        </w:rPr>
      </w:pPr>
      <w:r w:rsidRPr="2F68FA41">
        <w:rPr>
          <w:rFonts w:ascii="Poppins" w:hAnsi="Poppins" w:cs="Poppins"/>
          <w:noProof/>
        </w:rPr>
        <w:t>Você</w:t>
      </w:r>
      <w:r w:rsidR="00AF52E9">
        <w:rPr>
          <w:rFonts w:ascii="Poppins" w:hAnsi="Poppins" w:cs="Poppins"/>
          <w:noProof/>
        </w:rPr>
        <w:t>s</w:t>
      </w:r>
      <w:r w:rsidRPr="2F68FA41">
        <w:rPr>
          <w:rFonts w:ascii="Poppins" w:hAnsi="Poppins" w:cs="Poppins"/>
          <w:noProof/>
        </w:rPr>
        <w:t xml:space="preserve"> fo</w:t>
      </w:r>
      <w:r w:rsidR="00AF52E9">
        <w:rPr>
          <w:rFonts w:ascii="Poppins" w:hAnsi="Poppins" w:cs="Poppins"/>
          <w:noProof/>
        </w:rPr>
        <w:t>ram</w:t>
      </w:r>
      <w:r w:rsidRPr="2F68FA41">
        <w:rPr>
          <w:rFonts w:ascii="Poppins" w:hAnsi="Poppins" w:cs="Poppins"/>
          <w:noProof/>
        </w:rPr>
        <w:t xml:space="preserve"> contratado</w:t>
      </w:r>
      <w:r w:rsidR="00AF52E9">
        <w:rPr>
          <w:rFonts w:ascii="Poppins" w:hAnsi="Poppins" w:cs="Poppins"/>
          <w:noProof/>
        </w:rPr>
        <w:t>s</w:t>
      </w:r>
      <w:r w:rsidRPr="2F68FA41">
        <w:rPr>
          <w:rFonts w:ascii="Poppins" w:hAnsi="Poppins" w:cs="Poppins"/>
          <w:noProof/>
        </w:rPr>
        <w:t xml:space="preserve"> por uma </w:t>
      </w:r>
      <w:r w:rsidRPr="00826BAD">
        <w:rPr>
          <w:rFonts w:ascii="Poppins" w:hAnsi="Poppins" w:cs="Poppins"/>
          <w:noProof/>
        </w:rPr>
        <w:t>startup</w:t>
      </w:r>
      <w:r w:rsidRPr="2F68FA41">
        <w:rPr>
          <w:rFonts w:ascii="Poppins" w:hAnsi="Poppins" w:cs="Poppins"/>
          <w:i/>
          <w:iCs/>
          <w:noProof/>
        </w:rPr>
        <w:t xml:space="preserve"> </w:t>
      </w:r>
      <w:r w:rsidRPr="2F68FA41">
        <w:rPr>
          <w:rFonts w:ascii="Poppins" w:hAnsi="Poppins" w:cs="Poppins"/>
          <w:noProof/>
        </w:rPr>
        <w:t xml:space="preserve">que quer modernizar o visual da sua página de </w:t>
      </w:r>
      <w:r w:rsidRPr="00826BAD">
        <w:rPr>
          <w:rFonts w:ascii="Poppins" w:hAnsi="Poppins" w:cs="Poppins"/>
          <w:noProof/>
        </w:rPr>
        <w:t>login</w:t>
      </w:r>
      <w:r w:rsidRPr="2F68FA41">
        <w:rPr>
          <w:rFonts w:ascii="Poppins" w:hAnsi="Poppins" w:cs="Poppins"/>
          <w:noProof/>
        </w:rPr>
        <w:t xml:space="preserve">. Seu objetivo é criar uma animação de carregamento para o botão </w:t>
      </w:r>
      <w:r w:rsidR="00D64E8F">
        <w:rPr>
          <w:rFonts w:ascii="Poppins" w:hAnsi="Poppins" w:cs="Poppins"/>
          <w:noProof/>
        </w:rPr>
        <w:t>“</w:t>
      </w:r>
      <w:r w:rsidRPr="2F68FA41">
        <w:rPr>
          <w:rFonts w:ascii="Poppins" w:hAnsi="Poppins" w:cs="Poppins"/>
          <w:noProof/>
        </w:rPr>
        <w:t>Entrar</w:t>
      </w:r>
      <w:r w:rsidR="00D64E8F">
        <w:rPr>
          <w:rFonts w:ascii="Poppins" w:hAnsi="Poppins" w:cs="Poppins"/>
          <w:noProof/>
        </w:rPr>
        <w:t>”</w:t>
      </w:r>
      <w:r w:rsidRPr="2F68FA41">
        <w:rPr>
          <w:rFonts w:ascii="Poppins" w:hAnsi="Poppins" w:cs="Poppins"/>
          <w:noProof/>
        </w:rPr>
        <w:t xml:space="preserve">, além de animações para os elementos de </w:t>
      </w:r>
      <w:r w:rsidRPr="00826BAD">
        <w:rPr>
          <w:rFonts w:ascii="Poppins" w:hAnsi="Poppins" w:cs="Poppins"/>
          <w:noProof/>
        </w:rPr>
        <w:t>input</w:t>
      </w:r>
      <w:r w:rsidRPr="2F68FA41">
        <w:rPr>
          <w:rFonts w:ascii="Poppins" w:hAnsi="Poppins" w:cs="Poppins"/>
          <w:noProof/>
        </w:rPr>
        <w:t xml:space="preserve"> do formulário</w:t>
      </w:r>
      <w:r w:rsidR="00D64E8F">
        <w:rPr>
          <w:rFonts w:ascii="Poppins" w:hAnsi="Poppins" w:cs="Poppins"/>
          <w:noProof/>
        </w:rPr>
        <w:t>,</w:t>
      </w:r>
      <w:r w:rsidRPr="2F68FA41">
        <w:rPr>
          <w:rFonts w:ascii="Poppins" w:hAnsi="Poppins" w:cs="Poppins"/>
          <w:noProof/>
        </w:rPr>
        <w:t xml:space="preserve"> a fim de tornar a interação mais atrativa e suave.</w:t>
      </w:r>
    </w:p>
    <w:p w14:paraId="17654071" w14:textId="453FD959" w:rsidR="2F68FA41" w:rsidRDefault="2F68FA41" w:rsidP="2F68FA41">
      <w:pPr>
        <w:rPr>
          <w:rFonts w:ascii="Poppins" w:hAnsi="Poppins" w:cs="Poppins"/>
          <w:noProof/>
        </w:rPr>
      </w:pPr>
    </w:p>
    <w:p w14:paraId="652DFCCA" w14:textId="2FFE5339" w:rsidR="2F68FA41" w:rsidRDefault="2F68FA41" w:rsidP="2F68FA41">
      <w:pPr>
        <w:spacing w:line="259" w:lineRule="auto"/>
        <w:rPr>
          <w:rFonts w:ascii="Poppins" w:hAnsi="Poppins" w:cs="Poppins"/>
          <w:noProof/>
          <w:sz w:val="22"/>
          <w:szCs w:val="22"/>
        </w:rPr>
      </w:pPr>
      <w:r w:rsidRPr="2F68FA41">
        <w:rPr>
          <w:rFonts w:ascii="Poppins" w:hAnsi="Poppins" w:cs="Poppins"/>
          <w:noProof/>
          <w:sz w:val="22"/>
          <w:szCs w:val="22"/>
        </w:rPr>
        <w:t>Situação fictícia produzida pela SEDUC-SP.</w:t>
      </w:r>
    </w:p>
    <w:p w14:paraId="60CCC886" w14:textId="77777777" w:rsidR="00FE38E5" w:rsidRPr="004F68C2" w:rsidRDefault="00FE38E5" w:rsidP="004F68C2">
      <w:pPr>
        <w:rPr>
          <w:rFonts w:ascii="Poppins" w:hAnsi="Poppins" w:cs="Poppins"/>
          <w:noProof/>
        </w:rPr>
      </w:pPr>
    </w:p>
    <w:p w14:paraId="7098DF34" w14:textId="2B35A8F4" w:rsidR="004F68C2" w:rsidRDefault="004F68C2" w:rsidP="004F68C2">
      <w:pPr>
        <w:rPr>
          <w:rFonts w:ascii="Poppins" w:hAnsi="Poppins" w:cs="Poppins"/>
          <w:b/>
          <w:bCs/>
          <w:noProof/>
        </w:rPr>
      </w:pPr>
      <w:r w:rsidRPr="004F68C2">
        <w:rPr>
          <w:rFonts w:ascii="Poppins" w:hAnsi="Poppins" w:cs="Poppins"/>
          <w:b/>
          <w:bCs/>
          <w:noProof/>
        </w:rPr>
        <w:t>Requisitos</w:t>
      </w:r>
    </w:p>
    <w:p w14:paraId="30ECAD67" w14:textId="77777777" w:rsidR="00FE38E5" w:rsidRPr="004F68C2" w:rsidRDefault="00FE38E5" w:rsidP="004F68C2">
      <w:pPr>
        <w:rPr>
          <w:rFonts w:ascii="Poppins" w:hAnsi="Poppins" w:cs="Poppins"/>
          <w:b/>
          <w:bCs/>
          <w:noProof/>
        </w:rPr>
      </w:pPr>
    </w:p>
    <w:p w14:paraId="6364883B" w14:textId="2CD2A4F9" w:rsidR="00FE38E5" w:rsidRDefault="004F68C2" w:rsidP="004F68C2">
      <w:pPr>
        <w:numPr>
          <w:ilvl w:val="0"/>
          <w:numId w:val="28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Transições CSS</w:t>
      </w:r>
      <w:r w:rsidRPr="004F68C2">
        <w:rPr>
          <w:rFonts w:ascii="Poppins" w:hAnsi="Poppins" w:cs="Poppins"/>
          <w:noProof/>
        </w:rPr>
        <w:t xml:space="preserve"> </w:t>
      </w:r>
    </w:p>
    <w:p w14:paraId="33B7B78A" w14:textId="5E2C451E" w:rsidR="004F68C2" w:rsidRPr="006158D2" w:rsidRDefault="004F68C2" w:rsidP="006158D2">
      <w:pPr>
        <w:pStyle w:val="PargrafodaLista"/>
        <w:numPr>
          <w:ilvl w:val="0"/>
          <w:numId w:val="43"/>
        </w:numPr>
        <w:rPr>
          <w:rFonts w:ascii="Poppins" w:hAnsi="Poppins" w:cs="Poppins"/>
          <w:noProof/>
        </w:rPr>
      </w:pPr>
      <w:r w:rsidRPr="006158D2">
        <w:rPr>
          <w:rFonts w:ascii="Poppins" w:hAnsi="Poppins" w:cs="Poppins"/>
          <w:noProof/>
        </w:rPr>
        <w:t xml:space="preserve">Ao clicar nos campos de </w:t>
      </w:r>
      <w:r w:rsidRPr="00826BAD">
        <w:rPr>
          <w:rFonts w:ascii="Poppins" w:hAnsi="Poppins" w:cs="Poppins"/>
          <w:noProof/>
        </w:rPr>
        <w:t>input</w:t>
      </w:r>
      <w:r w:rsidRPr="006158D2">
        <w:rPr>
          <w:rFonts w:ascii="Poppins" w:hAnsi="Poppins" w:cs="Poppins"/>
          <w:noProof/>
        </w:rPr>
        <w:t>, o campo deve aumentar levemente de tamanho e mudar de cor. Quando o campo perde o foco, ele deve retornar ao tamanho original com uma transição suave.</w:t>
      </w:r>
    </w:p>
    <w:p w14:paraId="6052A90D" w14:textId="77777777" w:rsidR="00FE38E5" w:rsidRPr="004F68C2" w:rsidRDefault="00FE38E5" w:rsidP="00FE38E5">
      <w:pPr>
        <w:rPr>
          <w:rFonts w:ascii="Poppins" w:hAnsi="Poppins" w:cs="Poppins"/>
          <w:noProof/>
        </w:rPr>
      </w:pPr>
    </w:p>
    <w:p w14:paraId="2A090778" w14:textId="3BDC585C" w:rsidR="004F68C2" w:rsidRPr="004F68C2" w:rsidRDefault="004F68C2" w:rsidP="004F68C2">
      <w:pPr>
        <w:numPr>
          <w:ilvl w:val="0"/>
          <w:numId w:val="28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Animação JavaScript</w:t>
      </w:r>
    </w:p>
    <w:p w14:paraId="3770545F" w14:textId="14CFEFAF" w:rsidR="004F68C2" w:rsidRDefault="004F68C2" w:rsidP="004F68C2">
      <w:pPr>
        <w:numPr>
          <w:ilvl w:val="1"/>
          <w:numId w:val="28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O botão </w:t>
      </w:r>
      <w:r w:rsidR="00D64E8F">
        <w:rPr>
          <w:rFonts w:ascii="Poppins" w:hAnsi="Poppins" w:cs="Poppins"/>
          <w:noProof/>
        </w:rPr>
        <w:t>“</w:t>
      </w:r>
      <w:r w:rsidRPr="004F68C2">
        <w:rPr>
          <w:rFonts w:ascii="Poppins" w:hAnsi="Poppins" w:cs="Poppins"/>
          <w:noProof/>
        </w:rPr>
        <w:t>Entrar</w:t>
      </w:r>
      <w:r w:rsidR="00D64E8F">
        <w:rPr>
          <w:rFonts w:ascii="Poppins" w:hAnsi="Poppins" w:cs="Poppins"/>
          <w:noProof/>
        </w:rPr>
        <w:t>”</w:t>
      </w:r>
      <w:r w:rsidRPr="004F68C2">
        <w:rPr>
          <w:rFonts w:ascii="Poppins" w:hAnsi="Poppins" w:cs="Poppins"/>
          <w:noProof/>
        </w:rPr>
        <w:t xml:space="preserve"> deve exibir uma animação de carregamento ao ser clicado. Para isso, o texto do botão deve mudar para </w:t>
      </w:r>
      <w:r w:rsidR="00D64E8F">
        <w:rPr>
          <w:rFonts w:ascii="Poppins" w:hAnsi="Poppins" w:cs="Poppins"/>
          <w:noProof/>
        </w:rPr>
        <w:t>“</w:t>
      </w:r>
      <w:r w:rsidRPr="004F68C2">
        <w:rPr>
          <w:rFonts w:ascii="Poppins" w:hAnsi="Poppins" w:cs="Poppins"/>
          <w:noProof/>
        </w:rPr>
        <w:t>Carregando...</w:t>
      </w:r>
      <w:r w:rsidR="00D64E8F">
        <w:rPr>
          <w:rFonts w:ascii="Poppins" w:hAnsi="Poppins" w:cs="Poppins"/>
          <w:noProof/>
        </w:rPr>
        <w:t>”</w:t>
      </w:r>
      <w:r w:rsidRPr="004F68C2">
        <w:rPr>
          <w:rFonts w:ascii="Poppins" w:hAnsi="Poppins" w:cs="Poppins"/>
          <w:noProof/>
        </w:rPr>
        <w:t>, e um efeito de movimento ou rotação deve ser aplicado no botão.</w:t>
      </w:r>
    </w:p>
    <w:p w14:paraId="6554DCF5" w14:textId="77777777" w:rsidR="006158D2" w:rsidRPr="004F68C2" w:rsidRDefault="006158D2" w:rsidP="006158D2">
      <w:pPr>
        <w:rPr>
          <w:rFonts w:ascii="Poppins" w:hAnsi="Poppins" w:cs="Poppins"/>
          <w:noProof/>
        </w:rPr>
      </w:pPr>
    </w:p>
    <w:p w14:paraId="6B6188D1" w14:textId="6C21D85D" w:rsidR="004F68C2" w:rsidRDefault="004F68C2" w:rsidP="004F68C2">
      <w:pPr>
        <w:numPr>
          <w:ilvl w:val="1"/>
          <w:numId w:val="28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Após alguns segundos (simulando o tempo de processamento), o botão deve retornar ao estado normal com o texto </w:t>
      </w:r>
      <w:r w:rsidR="00D64E8F">
        <w:rPr>
          <w:rFonts w:ascii="Poppins" w:hAnsi="Poppins" w:cs="Poppins"/>
          <w:noProof/>
        </w:rPr>
        <w:t>“</w:t>
      </w:r>
      <w:r w:rsidRPr="004F68C2">
        <w:rPr>
          <w:rFonts w:ascii="Poppins" w:hAnsi="Poppins" w:cs="Poppins"/>
          <w:noProof/>
        </w:rPr>
        <w:t>Entrar</w:t>
      </w:r>
      <w:r w:rsidR="00D64E8F">
        <w:rPr>
          <w:rFonts w:ascii="Poppins" w:hAnsi="Poppins" w:cs="Poppins"/>
          <w:noProof/>
        </w:rPr>
        <w:t>”</w:t>
      </w:r>
      <w:r w:rsidRPr="004F68C2">
        <w:rPr>
          <w:rFonts w:ascii="Poppins" w:hAnsi="Poppins" w:cs="Poppins"/>
          <w:noProof/>
        </w:rPr>
        <w:t xml:space="preserve"> exibido.</w:t>
      </w:r>
    </w:p>
    <w:p w14:paraId="05440621" w14:textId="77777777" w:rsidR="006158D2" w:rsidRPr="004F68C2" w:rsidRDefault="006158D2" w:rsidP="006158D2">
      <w:pPr>
        <w:rPr>
          <w:rFonts w:ascii="Poppins" w:hAnsi="Poppins" w:cs="Poppins"/>
          <w:noProof/>
        </w:rPr>
      </w:pPr>
    </w:p>
    <w:p w14:paraId="17CA9EA2" w14:textId="3CE3AB88" w:rsidR="004F68C2" w:rsidRPr="004F68C2" w:rsidRDefault="004F68C2" w:rsidP="004F68C2">
      <w:pPr>
        <w:numPr>
          <w:ilvl w:val="0"/>
          <w:numId w:val="28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 xml:space="preserve">Biblioteca de </w:t>
      </w:r>
      <w:r w:rsidR="006158D2">
        <w:rPr>
          <w:rFonts w:ascii="Poppins" w:hAnsi="Poppins" w:cs="Poppins"/>
          <w:b/>
          <w:bCs/>
          <w:noProof/>
        </w:rPr>
        <w:t>a</w:t>
      </w:r>
      <w:r w:rsidRPr="004F68C2">
        <w:rPr>
          <w:rFonts w:ascii="Poppins" w:hAnsi="Poppins" w:cs="Poppins"/>
          <w:b/>
          <w:bCs/>
          <w:noProof/>
        </w:rPr>
        <w:t>nimação (GSAP):</w:t>
      </w:r>
    </w:p>
    <w:p w14:paraId="5334651F" w14:textId="7E7D46DC" w:rsidR="004F68C2" w:rsidRDefault="004F68C2" w:rsidP="004F68C2">
      <w:pPr>
        <w:numPr>
          <w:ilvl w:val="1"/>
          <w:numId w:val="28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Ao carregar a página, os elementos do formulário (campos de </w:t>
      </w:r>
      <w:r w:rsidRPr="00826BAD">
        <w:rPr>
          <w:rFonts w:ascii="Poppins" w:hAnsi="Poppins" w:cs="Poppins"/>
          <w:noProof/>
        </w:rPr>
        <w:t>input</w:t>
      </w:r>
      <w:r w:rsidRPr="004F68C2">
        <w:rPr>
          <w:rFonts w:ascii="Poppins" w:hAnsi="Poppins" w:cs="Poppins"/>
          <w:noProof/>
        </w:rPr>
        <w:t xml:space="preserve">, botão </w:t>
      </w:r>
      <w:r w:rsidR="00D64E8F">
        <w:rPr>
          <w:rFonts w:ascii="Poppins" w:hAnsi="Poppins" w:cs="Poppins"/>
          <w:noProof/>
        </w:rPr>
        <w:t>“</w:t>
      </w:r>
      <w:r w:rsidRPr="004F68C2">
        <w:rPr>
          <w:rFonts w:ascii="Poppins" w:hAnsi="Poppins" w:cs="Poppins"/>
          <w:noProof/>
        </w:rPr>
        <w:t>Entrar</w:t>
      </w:r>
      <w:r w:rsidR="00D64E8F">
        <w:rPr>
          <w:rFonts w:ascii="Poppins" w:hAnsi="Poppins" w:cs="Poppins"/>
          <w:noProof/>
        </w:rPr>
        <w:t>”</w:t>
      </w:r>
      <w:r w:rsidRPr="004F68C2">
        <w:rPr>
          <w:rFonts w:ascii="Poppins" w:hAnsi="Poppins" w:cs="Poppins"/>
          <w:noProof/>
        </w:rPr>
        <w:t xml:space="preserve">) devem entrar em cena com uma animação </w:t>
      </w:r>
      <w:r w:rsidRPr="004F68C2">
        <w:rPr>
          <w:rFonts w:ascii="Poppins" w:hAnsi="Poppins" w:cs="Poppins"/>
          <w:noProof/>
        </w:rPr>
        <w:lastRenderedPageBreak/>
        <w:t>de deslizamento e opacidade, aplicando a biblioteca GSAP para obter um efeito suave.</w:t>
      </w:r>
    </w:p>
    <w:p w14:paraId="5A925B19" w14:textId="77777777" w:rsidR="006158D2" w:rsidRDefault="006158D2" w:rsidP="006158D2">
      <w:pPr>
        <w:rPr>
          <w:rFonts w:ascii="Poppins" w:hAnsi="Poppins" w:cs="Poppins"/>
          <w:noProof/>
        </w:rPr>
      </w:pPr>
    </w:p>
    <w:p w14:paraId="14555DEF" w14:textId="77777777" w:rsidR="0048200E" w:rsidRDefault="0048200E" w:rsidP="0048200E">
      <w:pPr>
        <w:rPr>
          <w:rFonts w:ascii="Poppins" w:hAnsi="Poppins" w:cs="Poppins"/>
          <w:noProof/>
        </w:rPr>
      </w:pPr>
    </w:p>
    <w:p w14:paraId="1C183FEA" w14:textId="00B645D8" w:rsidR="004F68C2" w:rsidRDefault="004F68C2" w:rsidP="000411E5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Além disso, utilize GSAP para criar uma animação contínua e leve de </w:t>
      </w:r>
      <w:r w:rsidR="00CC5847">
        <w:rPr>
          <w:rFonts w:ascii="Poppins" w:hAnsi="Poppins" w:cs="Poppins"/>
          <w:noProof/>
        </w:rPr>
        <w:t>“</w:t>
      </w:r>
      <w:r w:rsidRPr="004F68C2">
        <w:rPr>
          <w:rFonts w:ascii="Poppins" w:hAnsi="Poppins" w:cs="Poppins"/>
          <w:noProof/>
        </w:rPr>
        <w:t>pulsação</w:t>
      </w:r>
      <w:r w:rsidR="00CC5847">
        <w:rPr>
          <w:rFonts w:ascii="Poppins" w:hAnsi="Poppins" w:cs="Poppins"/>
          <w:noProof/>
        </w:rPr>
        <w:t>”</w:t>
      </w:r>
      <w:r w:rsidRPr="004F68C2">
        <w:rPr>
          <w:rFonts w:ascii="Poppins" w:hAnsi="Poppins" w:cs="Poppins"/>
          <w:noProof/>
        </w:rPr>
        <w:t xml:space="preserve"> para o botão </w:t>
      </w:r>
      <w:r w:rsidR="00CC5847">
        <w:rPr>
          <w:rFonts w:ascii="Poppins" w:hAnsi="Poppins" w:cs="Poppins"/>
          <w:noProof/>
        </w:rPr>
        <w:t>“</w:t>
      </w:r>
      <w:r w:rsidRPr="004F68C2">
        <w:rPr>
          <w:rFonts w:ascii="Poppins" w:hAnsi="Poppins" w:cs="Poppins"/>
          <w:noProof/>
        </w:rPr>
        <w:t>Entrar</w:t>
      </w:r>
      <w:r w:rsidR="00CC5847">
        <w:rPr>
          <w:rFonts w:ascii="Poppins" w:hAnsi="Poppins" w:cs="Poppins"/>
          <w:noProof/>
        </w:rPr>
        <w:t>”</w:t>
      </w:r>
      <w:r w:rsidRPr="004F68C2">
        <w:rPr>
          <w:rFonts w:ascii="Poppins" w:hAnsi="Poppins" w:cs="Poppins"/>
          <w:noProof/>
        </w:rPr>
        <w:t xml:space="preserve"> enquanto o </w:t>
      </w:r>
      <w:r w:rsidRPr="00826BAD">
        <w:rPr>
          <w:rFonts w:ascii="Poppins" w:hAnsi="Poppins" w:cs="Poppins"/>
          <w:noProof/>
        </w:rPr>
        <w:t>mouse</w:t>
      </w:r>
      <w:r w:rsidRPr="004F68C2">
        <w:rPr>
          <w:rFonts w:ascii="Poppins" w:hAnsi="Poppins" w:cs="Poppins"/>
          <w:noProof/>
        </w:rPr>
        <w:t xml:space="preserve"> estiver sobre ele.</w:t>
      </w:r>
    </w:p>
    <w:p w14:paraId="27CAA12C" w14:textId="77777777" w:rsidR="006158D2" w:rsidRDefault="006158D2" w:rsidP="006158D2">
      <w:pPr>
        <w:pStyle w:val="PargrafodaLista"/>
        <w:rPr>
          <w:rFonts w:ascii="Poppins" w:hAnsi="Poppins" w:cs="Poppins"/>
          <w:noProof/>
        </w:rPr>
      </w:pPr>
    </w:p>
    <w:p w14:paraId="75DFDA67" w14:textId="77777777" w:rsidR="006158D2" w:rsidRPr="004F68C2" w:rsidRDefault="006158D2" w:rsidP="006158D2">
      <w:pPr>
        <w:rPr>
          <w:rFonts w:ascii="Poppins" w:hAnsi="Poppins" w:cs="Poppins"/>
          <w:noProof/>
        </w:rPr>
      </w:pPr>
    </w:p>
    <w:p w14:paraId="6958ABD4" w14:textId="0FF19F4A" w:rsidR="004F68C2" w:rsidRDefault="004F68C2" w:rsidP="004F68C2">
      <w:pPr>
        <w:rPr>
          <w:rFonts w:ascii="Poppins" w:hAnsi="Poppins" w:cs="Poppins"/>
          <w:b/>
          <w:bCs/>
          <w:noProof/>
        </w:rPr>
      </w:pPr>
      <w:r w:rsidRPr="004F68C2">
        <w:rPr>
          <w:rFonts w:ascii="Poppins" w:hAnsi="Poppins" w:cs="Poppins"/>
          <w:b/>
          <w:bCs/>
          <w:noProof/>
        </w:rPr>
        <w:t xml:space="preserve">Passo a </w:t>
      </w:r>
      <w:r w:rsidR="006158D2">
        <w:rPr>
          <w:rFonts w:ascii="Poppins" w:hAnsi="Poppins" w:cs="Poppins"/>
          <w:b/>
          <w:bCs/>
          <w:noProof/>
        </w:rPr>
        <w:t>p</w:t>
      </w:r>
      <w:r w:rsidRPr="004F68C2">
        <w:rPr>
          <w:rFonts w:ascii="Poppins" w:hAnsi="Poppins" w:cs="Poppins"/>
          <w:b/>
          <w:bCs/>
          <w:noProof/>
        </w:rPr>
        <w:t>asso</w:t>
      </w:r>
    </w:p>
    <w:p w14:paraId="6AB07E7E" w14:textId="77777777" w:rsidR="006158D2" w:rsidRPr="004F68C2" w:rsidRDefault="006158D2" w:rsidP="004F68C2">
      <w:pPr>
        <w:rPr>
          <w:rFonts w:ascii="Poppins" w:hAnsi="Poppins" w:cs="Poppins"/>
          <w:b/>
          <w:bCs/>
          <w:noProof/>
        </w:rPr>
      </w:pPr>
    </w:p>
    <w:p w14:paraId="6F05C9CD" w14:textId="72180C06" w:rsidR="006158D2" w:rsidRPr="0067402E" w:rsidRDefault="004F68C2" w:rsidP="00F36BD7">
      <w:pPr>
        <w:numPr>
          <w:ilvl w:val="0"/>
          <w:numId w:val="29"/>
        </w:numPr>
        <w:rPr>
          <w:rFonts w:ascii="Poppins" w:hAnsi="Poppins" w:cs="Poppins"/>
          <w:noProof/>
        </w:rPr>
      </w:pPr>
      <w:r w:rsidRPr="0067402E">
        <w:rPr>
          <w:rFonts w:ascii="Poppins" w:hAnsi="Poppins" w:cs="Poppins"/>
          <w:b/>
          <w:bCs/>
          <w:noProof/>
        </w:rPr>
        <w:t xml:space="preserve">Configuração do </w:t>
      </w:r>
      <w:r w:rsidR="006158D2" w:rsidRPr="0067402E">
        <w:rPr>
          <w:rFonts w:ascii="Poppins" w:hAnsi="Poppins" w:cs="Poppins"/>
          <w:b/>
          <w:bCs/>
          <w:noProof/>
        </w:rPr>
        <w:t>p</w:t>
      </w:r>
      <w:r w:rsidRPr="0067402E">
        <w:rPr>
          <w:rFonts w:ascii="Poppins" w:hAnsi="Poppins" w:cs="Poppins"/>
          <w:b/>
          <w:bCs/>
          <w:noProof/>
        </w:rPr>
        <w:t>rojeto</w:t>
      </w:r>
    </w:p>
    <w:p w14:paraId="5D8E96E4" w14:textId="6BA22604" w:rsidR="004F68C2" w:rsidRDefault="004F68C2" w:rsidP="004F68C2">
      <w:pPr>
        <w:numPr>
          <w:ilvl w:val="1"/>
          <w:numId w:val="29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Crie</w:t>
      </w:r>
      <w:r w:rsidR="00AF52E9">
        <w:rPr>
          <w:rFonts w:ascii="Poppins" w:hAnsi="Poppins" w:cs="Poppins"/>
          <w:noProof/>
        </w:rPr>
        <w:t>m</w:t>
      </w:r>
      <w:r w:rsidRPr="004F68C2">
        <w:rPr>
          <w:rFonts w:ascii="Poppins" w:hAnsi="Poppins" w:cs="Poppins"/>
          <w:noProof/>
        </w:rPr>
        <w:t xml:space="preserve"> um arquivo index.html para o formulário, um style.css para estilizações e transições e um script.js para animações JavaScript.</w:t>
      </w:r>
    </w:p>
    <w:p w14:paraId="5EB5CE1D" w14:textId="77777777" w:rsidR="006158D2" w:rsidRPr="004F68C2" w:rsidRDefault="006158D2" w:rsidP="006158D2">
      <w:pPr>
        <w:rPr>
          <w:rFonts w:ascii="Poppins" w:hAnsi="Poppins" w:cs="Poppins"/>
          <w:noProof/>
        </w:rPr>
      </w:pPr>
    </w:p>
    <w:p w14:paraId="5E5FDC31" w14:textId="585C0950" w:rsidR="006158D2" w:rsidRPr="0067402E" w:rsidRDefault="004F68C2" w:rsidP="0048783D">
      <w:pPr>
        <w:numPr>
          <w:ilvl w:val="0"/>
          <w:numId w:val="29"/>
        </w:numPr>
        <w:rPr>
          <w:rFonts w:ascii="Poppins" w:hAnsi="Poppins" w:cs="Poppins"/>
          <w:noProof/>
        </w:rPr>
      </w:pPr>
      <w:r w:rsidRPr="0067402E">
        <w:rPr>
          <w:rFonts w:ascii="Poppins" w:hAnsi="Poppins" w:cs="Poppins"/>
          <w:b/>
          <w:bCs/>
          <w:noProof/>
        </w:rPr>
        <w:t>Transições CSS</w:t>
      </w:r>
    </w:p>
    <w:p w14:paraId="38E13B60" w14:textId="46994A49" w:rsidR="004F68C2" w:rsidRDefault="004F68C2" w:rsidP="004F68C2">
      <w:pPr>
        <w:numPr>
          <w:ilvl w:val="1"/>
          <w:numId w:val="29"/>
        </w:numPr>
        <w:rPr>
          <w:rFonts w:ascii="Poppins" w:hAnsi="Poppins" w:cs="Poppins"/>
          <w:b/>
          <w:bCs/>
          <w:noProof/>
        </w:rPr>
      </w:pPr>
      <w:r w:rsidRPr="004F68C2">
        <w:rPr>
          <w:rFonts w:ascii="Poppins" w:hAnsi="Poppins" w:cs="Poppins"/>
          <w:noProof/>
        </w:rPr>
        <w:t>No style.css, defin</w:t>
      </w:r>
      <w:r>
        <w:rPr>
          <w:rFonts w:ascii="Poppins" w:hAnsi="Poppins" w:cs="Poppins"/>
          <w:noProof/>
        </w:rPr>
        <w:t>ir</w:t>
      </w:r>
      <w:r w:rsidR="00CC5847">
        <w:rPr>
          <w:rFonts w:ascii="Poppins" w:hAnsi="Poppins" w:cs="Poppins"/>
          <w:noProof/>
        </w:rPr>
        <w:t>emos</w:t>
      </w:r>
      <w:r>
        <w:rPr>
          <w:rFonts w:ascii="Poppins" w:hAnsi="Poppins" w:cs="Poppins"/>
          <w:noProof/>
        </w:rPr>
        <w:t xml:space="preserve"> as</w:t>
      </w:r>
      <w:r w:rsidRPr="004F68C2">
        <w:rPr>
          <w:rFonts w:ascii="Poppins" w:hAnsi="Poppins" w:cs="Poppins"/>
          <w:noProof/>
        </w:rPr>
        <w:t xml:space="preserve"> transições para o foco dos campos de input, incluindo transformações de escala e mudança de</w:t>
      </w:r>
      <w:r w:rsidRPr="004F68C2">
        <w:rPr>
          <w:rFonts w:ascii="Poppins" w:hAnsi="Poppins" w:cs="Poppins"/>
          <w:b/>
          <w:bCs/>
          <w:noProof/>
        </w:rPr>
        <w:t xml:space="preserve"> cor</w:t>
      </w:r>
      <w:r w:rsidRPr="00826BAD">
        <w:rPr>
          <w:rFonts w:ascii="Poppins" w:hAnsi="Poppins" w:cs="Poppins"/>
          <w:noProof/>
        </w:rPr>
        <w:t>.</w:t>
      </w:r>
      <w:r w:rsidRPr="004F68C2">
        <w:rPr>
          <w:rFonts w:ascii="Poppins" w:hAnsi="Poppins" w:cs="Poppins"/>
          <w:b/>
          <w:bCs/>
          <w:noProof/>
        </w:rPr>
        <w:t xml:space="preserve"> </w:t>
      </w:r>
    </w:p>
    <w:p w14:paraId="74AA4027" w14:textId="77777777" w:rsidR="006158D2" w:rsidRPr="004F68C2" w:rsidRDefault="006158D2" w:rsidP="006158D2">
      <w:pPr>
        <w:rPr>
          <w:rFonts w:ascii="Poppins" w:hAnsi="Poppins" w:cs="Poppins"/>
          <w:b/>
          <w:bCs/>
          <w:noProof/>
        </w:rPr>
      </w:pPr>
    </w:p>
    <w:p w14:paraId="1C617CAC" w14:textId="78BA3F7E" w:rsidR="00B513C9" w:rsidRDefault="00B513C9" w:rsidP="004F68C2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>Sugestão de index.html</w:t>
      </w:r>
    </w:p>
    <w:p w14:paraId="14EC25CE" w14:textId="77777777" w:rsidR="00B513C9" w:rsidRPr="00B513C9" w:rsidRDefault="00B513C9" w:rsidP="00B513C9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&lt;!DOCTYPE html&gt;</w:t>
      </w:r>
    </w:p>
    <w:p w14:paraId="4272FB98" w14:textId="77777777" w:rsidR="00B513C9" w:rsidRPr="00B513C9" w:rsidRDefault="00B513C9" w:rsidP="00B513C9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&lt;html lang="pt-br"&gt;</w:t>
      </w:r>
    </w:p>
    <w:p w14:paraId="502AD30E" w14:textId="77777777" w:rsidR="00B513C9" w:rsidRPr="00B513C9" w:rsidRDefault="00B513C9" w:rsidP="00B513C9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&lt;head&gt;</w:t>
      </w:r>
    </w:p>
    <w:p w14:paraId="15EF9BF3" w14:textId="77777777" w:rsidR="00B513C9" w:rsidRPr="00B513C9" w:rsidRDefault="00B513C9" w:rsidP="00B513C9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  &lt;meta charset="UTF-8"&gt;</w:t>
      </w:r>
    </w:p>
    <w:p w14:paraId="243E8748" w14:textId="77777777" w:rsidR="00B513C9" w:rsidRPr="00B513C9" w:rsidRDefault="00B513C9" w:rsidP="00B513C9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  &lt;meta name="viewport" content="width=device-width, initial-scale=1.0"&gt;</w:t>
      </w:r>
    </w:p>
    <w:p w14:paraId="0DD88C02" w14:textId="77777777" w:rsidR="00B513C9" w:rsidRPr="00B513C9" w:rsidRDefault="00B513C9" w:rsidP="00B513C9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  &lt;title&gt;Login Animado&lt;/title&gt;</w:t>
      </w:r>
    </w:p>
    <w:p w14:paraId="477FDAB4" w14:textId="77777777" w:rsidR="00B513C9" w:rsidRPr="00B513C9" w:rsidRDefault="00B513C9" w:rsidP="00B513C9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  &lt;link rel="stylesheet" href="style.css"&gt;</w:t>
      </w:r>
    </w:p>
    <w:p w14:paraId="0EF60B27" w14:textId="77777777" w:rsidR="00B513C9" w:rsidRPr="00B513C9" w:rsidRDefault="00B513C9" w:rsidP="00B513C9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  &lt;script src="https://cdnjs.cloudflare.com/ajax/libs/gsap/3.11.0/gsap.min.js"&gt;&lt;/script&gt;</w:t>
      </w:r>
    </w:p>
    <w:p w14:paraId="10168FE4" w14:textId="77777777" w:rsidR="00B513C9" w:rsidRPr="00B513C9" w:rsidRDefault="00B513C9" w:rsidP="00B513C9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&lt;/head&gt;</w:t>
      </w:r>
    </w:p>
    <w:p w14:paraId="4C9AE48F" w14:textId="77777777" w:rsidR="00B513C9" w:rsidRPr="00B513C9" w:rsidRDefault="00B513C9" w:rsidP="00B513C9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&lt;body&gt;</w:t>
      </w:r>
    </w:p>
    <w:p w14:paraId="6D3F2DC5" w14:textId="77777777" w:rsidR="00B513C9" w:rsidRPr="00B513C9" w:rsidRDefault="00B513C9" w:rsidP="00B513C9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  &lt;div class="form-container"&gt;</w:t>
      </w:r>
    </w:p>
    <w:p w14:paraId="2BCBC705" w14:textId="77777777" w:rsidR="00B513C9" w:rsidRPr="00B513C9" w:rsidRDefault="00B513C9" w:rsidP="00B513C9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    &lt;form&gt;</w:t>
      </w:r>
    </w:p>
    <w:p w14:paraId="439EC662" w14:textId="77777777" w:rsidR="00B513C9" w:rsidRPr="00B513C9" w:rsidRDefault="00B513C9" w:rsidP="00B513C9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      &lt;input type="text" placeholder="Usu</w:t>
      </w:r>
      <w:r w:rsidRPr="00B513C9">
        <w:rPr>
          <w:rFonts w:ascii="Tahoma" w:hAnsi="Tahoma" w:cs="Tahoma"/>
          <w:noProof/>
        </w:rPr>
        <w:t>�</w:t>
      </w:r>
      <w:r w:rsidRPr="00B513C9">
        <w:rPr>
          <w:rFonts w:ascii="Poppins" w:hAnsi="Poppins" w:cs="Poppins"/>
          <w:noProof/>
        </w:rPr>
        <w:t>rio" required&gt;</w:t>
      </w:r>
    </w:p>
    <w:p w14:paraId="3D2D86F4" w14:textId="77777777" w:rsidR="00B513C9" w:rsidRPr="00B513C9" w:rsidRDefault="00B513C9" w:rsidP="00B513C9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      &lt;input type="password" placeholder="Senha" required&gt;</w:t>
      </w:r>
    </w:p>
    <w:p w14:paraId="169F00F4" w14:textId="77777777" w:rsidR="00B513C9" w:rsidRPr="00B513C9" w:rsidRDefault="00B513C9" w:rsidP="00B513C9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      &lt;button id="entrar"&gt;Entrar&lt;/button&gt;</w:t>
      </w:r>
    </w:p>
    <w:p w14:paraId="6CF460F6" w14:textId="77777777" w:rsidR="00B513C9" w:rsidRPr="00B513C9" w:rsidRDefault="00B513C9" w:rsidP="00B513C9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lastRenderedPageBreak/>
        <w:t>    &lt;/form&gt;</w:t>
      </w:r>
    </w:p>
    <w:p w14:paraId="7638B2C7" w14:textId="77777777" w:rsidR="00B513C9" w:rsidRPr="00B513C9" w:rsidRDefault="00B513C9" w:rsidP="00B513C9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  &lt;/div&gt;</w:t>
      </w:r>
    </w:p>
    <w:p w14:paraId="782F6E68" w14:textId="77777777" w:rsidR="00B513C9" w:rsidRPr="00B513C9" w:rsidRDefault="00B513C9" w:rsidP="00B513C9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  &lt;script src="script.js"&gt;&lt;/script&gt;</w:t>
      </w:r>
    </w:p>
    <w:p w14:paraId="4EAB7E32" w14:textId="77777777" w:rsidR="00B513C9" w:rsidRPr="00B513C9" w:rsidRDefault="00B513C9" w:rsidP="00B513C9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&lt;/body&gt;</w:t>
      </w:r>
    </w:p>
    <w:p w14:paraId="24152C17" w14:textId="77777777" w:rsidR="00B513C9" w:rsidRPr="00B513C9" w:rsidRDefault="00B513C9" w:rsidP="00B513C9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&lt;/html&gt;</w:t>
      </w:r>
    </w:p>
    <w:p w14:paraId="2C2C92BD" w14:textId="77777777" w:rsidR="00CC5847" w:rsidRDefault="00CC5847" w:rsidP="004F68C2">
      <w:pPr>
        <w:rPr>
          <w:rFonts w:ascii="Poppins" w:hAnsi="Poppins" w:cs="Poppins"/>
          <w:b/>
          <w:bCs/>
          <w:noProof/>
        </w:rPr>
      </w:pPr>
    </w:p>
    <w:p w14:paraId="3037D02D" w14:textId="13FB565B" w:rsidR="004F68C2" w:rsidRPr="004F68C2" w:rsidRDefault="004928D1" w:rsidP="004F68C2">
      <w:pPr>
        <w:rPr>
          <w:rFonts w:ascii="Poppins" w:hAnsi="Poppins" w:cs="Poppins"/>
          <w:b/>
          <w:bCs/>
          <w:noProof/>
        </w:rPr>
      </w:pPr>
      <w:r w:rsidRPr="004928D1">
        <w:rPr>
          <w:rFonts w:ascii="Poppins" w:hAnsi="Poppins" w:cs="Poppins"/>
          <w:b/>
          <w:bCs/>
          <w:noProof/>
        </w:rPr>
        <w:t>Veja cada parte do código e, por fim, o código final:</w:t>
      </w:r>
    </w:p>
    <w:p w14:paraId="30E3234D" w14:textId="77777777" w:rsidR="004F68C2" w:rsidRDefault="004F68C2" w:rsidP="004F68C2">
      <w:pPr>
        <w:rPr>
          <w:rFonts w:ascii="Poppins" w:hAnsi="Poppins" w:cs="Poppins"/>
          <w:b/>
          <w:bCs/>
          <w:noProof/>
        </w:rPr>
      </w:pPr>
    </w:p>
    <w:p w14:paraId="6CF0DD61" w14:textId="26D768FB" w:rsidR="004F68C2" w:rsidRPr="004F68C2" w:rsidRDefault="004F68C2" w:rsidP="004F68C2">
      <w:pPr>
        <w:rPr>
          <w:rFonts w:ascii="Poppins" w:hAnsi="Poppins" w:cs="Poppins"/>
          <w:b/>
          <w:bCs/>
          <w:noProof/>
        </w:rPr>
      </w:pPr>
      <w:r w:rsidRPr="004F68C2">
        <w:rPr>
          <w:rFonts w:ascii="Poppins" w:hAnsi="Poppins" w:cs="Poppins"/>
          <w:b/>
          <w:bCs/>
          <w:noProof/>
        </w:rPr>
        <w:t>Estilo inicial dos elementos com animações</w:t>
      </w:r>
    </w:p>
    <w:p w14:paraId="12700DA1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form input, #entrar {</w:t>
      </w:r>
    </w:p>
    <w:p w14:paraId="6FC793A1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opacity: 0; /* Começa invisível */</w:t>
      </w:r>
    </w:p>
    <w:p w14:paraId="567785E4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transform: translateY(50px); /* Deslocado para baixo */</w:t>
      </w:r>
    </w:p>
    <w:p w14:paraId="42586627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}</w:t>
      </w:r>
    </w:p>
    <w:p w14:paraId="5453B657" w14:textId="53E1F09C" w:rsidR="004F68C2" w:rsidRPr="004F68C2" w:rsidRDefault="004F68C2" w:rsidP="004F68C2">
      <w:pPr>
        <w:numPr>
          <w:ilvl w:val="0"/>
          <w:numId w:val="30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opacity: 0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o</w:t>
      </w:r>
      <w:r w:rsidRPr="004F68C2">
        <w:rPr>
          <w:rFonts w:ascii="Poppins" w:hAnsi="Poppins" w:cs="Poppins"/>
          <w:noProof/>
        </w:rPr>
        <w:t>s campos do formulário e o botão #entrar começam invisíveis na tela.</w:t>
      </w:r>
    </w:p>
    <w:p w14:paraId="2A870F15" w14:textId="139D4834" w:rsidR="004F68C2" w:rsidRPr="004F68C2" w:rsidRDefault="004F68C2" w:rsidP="004F68C2">
      <w:pPr>
        <w:numPr>
          <w:ilvl w:val="0"/>
          <w:numId w:val="30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transform: translateY(50px)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m</w:t>
      </w:r>
      <w:r w:rsidRPr="004F68C2">
        <w:rPr>
          <w:rFonts w:ascii="Poppins" w:hAnsi="Poppins" w:cs="Poppins"/>
          <w:noProof/>
        </w:rPr>
        <w:t>ove esses elementos 50 pixels para baixo no eixo Y, para que comecem fora da posição final e se movam suavemente para o local correto durante a animação de entrada.</w:t>
      </w:r>
    </w:p>
    <w:p w14:paraId="1A5A6C8D" w14:textId="77777777" w:rsidR="004F68C2" w:rsidRPr="004F68C2" w:rsidRDefault="00000000" w:rsidP="004F68C2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39121E86">
          <v:rect id="_x0000_i1025" style="width:0;height:1.5pt" o:hralign="center" o:hrstd="t" o:hr="t" fillcolor="#a0a0a0" stroked="f"/>
        </w:pict>
      </w:r>
    </w:p>
    <w:p w14:paraId="39B24CA4" w14:textId="77777777" w:rsidR="006158D2" w:rsidRDefault="006158D2" w:rsidP="004F68C2">
      <w:pPr>
        <w:rPr>
          <w:rFonts w:ascii="Poppins" w:hAnsi="Poppins" w:cs="Poppins"/>
          <w:b/>
          <w:bCs/>
          <w:noProof/>
        </w:rPr>
      </w:pPr>
    </w:p>
    <w:p w14:paraId="1A03217C" w14:textId="6F3E9062" w:rsidR="004F68C2" w:rsidRPr="004F68C2" w:rsidRDefault="004F68C2" w:rsidP="004F68C2">
      <w:pPr>
        <w:rPr>
          <w:rFonts w:ascii="Poppins" w:hAnsi="Poppins" w:cs="Poppins"/>
          <w:b/>
          <w:bCs/>
          <w:noProof/>
        </w:rPr>
      </w:pPr>
      <w:r w:rsidRPr="004F68C2">
        <w:rPr>
          <w:rFonts w:ascii="Poppins" w:hAnsi="Poppins" w:cs="Poppins"/>
          <w:b/>
          <w:bCs/>
          <w:noProof/>
        </w:rPr>
        <w:t xml:space="preserve">Reset de </w:t>
      </w:r>
      <w:r w:rsidR="006158D2">
        <w:rPr>
          <w:rFonts w:ascii="Poppins" w:hAnsi="Poppins" w:cs="Poppins"/>
          <w:b/>
          <w:bCs/>
          <w:noProof/>
        </w:rPr>
        <w:t>e</w:t>
      </w:r>
      <w:r w:rsidRPr="004F68C2">
        <w:rPr>
          <w:rFonts w:ascii="Poppins" w:hAnsi="Poppins" w:cs="Poppins"/>
          <w:b/>
          <w:bCs/>
          <w:noProof/>
        </w:rPr>
        <w:t xml:space="preserve">stilos </w:t>
      </w:r>
      <w:r w:rsidR="006158D2">
        <w:rPr>
          <w:rFonts w:ascii="Poppins" w:hAnsi="Poppins" w:cs="Poppins"/>
          <w:b/>
          <w:bCs/>
          <w:noProof/>
        </w:rPr>
        <w:t>c</w:t>
      </w:r>
      <w:r w:rsidRPr="004F68C2">
        <w:rPr>
          <w:rFonts w:ascii="Poppins" w:hAnsi="Poppins" w:cs="Poppins"/>
          <w:b/>
          <w:bCs/>
          <w:noProof/>
        </w:rPr>
        <w:t>omuns</w:t>
      </w:r>
    </w:p>
    <w:p w14:paraId="47979484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* {</w:t>
      </w:r>
    </w:p>
    <w:p w14:paraId="1D29687E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margin: 0;</w:t>
      </w:r>
    </w:p>
    <w:p w14:paraId="589A69C3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padding: 0;</w:t>
      </w:r>
    </w:p>
    <w:p w14:paraId="36D83C53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box-sizing: border-box;</w:t>
      </w:r>
    </w:p>
    <w:p w14:paraId="208F17DE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}</w:t>
      </w:r>
    </w:p>
    <w:p w14:paraId="2C935FB7" w14:textId="618B7130" w:rsidR="004F68C2" w:rsidRDefault="004F68C2" w:rsidP="004F68C2">
      <w:pPr>
        <w:numPr>
          <w:ilvl w:val="0"/>
          <w:numId w:val="31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margin: 0</w:t>
      </w:r>
      <w:r w:rsidRPr="004F68C2">
        <w:rPr>
          <w:rFonts w:ascii="Poppins" w:hAnsi="Poppins" w:cs="Poppins"/>
          <w:noProof/>
        </w:rPr>
        <w:t xml:space="preserve"> e </w:t>
      </w:r>
      <w:r w:rsidRPr="004F68C2">
        <w:rPr>
          <w:rFonts w:ascii="Poppins" w:hAnsi="Poppins" w:cs="Poppins"/>
          <w:b/>
          <w:bCs/>
          <w:noProof/>
        </w:rPr>
        <w:t>padding: 0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z</w:t>
      </w:r>
      <w:r w:rsidRPr="004F68C2">
        <w:rPr>
          <w:rFonts w:ascii="Poppins" w:hAnsi="Poppins" w:cs="Poppins"/>
          <w:noProof/>
        </w:rPr>
        <w:t>era as margens e os preenchimentos padrão de todos os elementos para evitar que estilos predefinidos interfiram no layout.</w:t>
      </w:r>
    </w:p>
    <w:p w14:paraId="429F70D4" w14:textId="77777777" w:rsidR="006158D2" w:rsidRPr="004F68C2" w:rsidRDefault="006158D2" w:rsidP="006158D2">
      <w:pPr>
        <w:rPr>
          <w:rFonts w:ascii="Poppins" w:hAnsi="Poppins" w:cs="Poppins"/>
          <w:noProof/>
        </w:rPr>
      </w:pPr>
    </w:p>
    <w:p w14:paraId="2CCBAE92" w14:textId="2D7407B7" w:rsidR="004F68C2" w:rsidRPr="004F68C2" w:rsidRDefault="004F68C2" w:rsidP="004F68C2">
      <w:pPr>
        <w:numPr>
          <w:ilvl w:val="0"/>
          <w:numId w:val="31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box-sizing: border-box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a</w:t>
      </w:r>
      <w:r w:rsidRPr="004F68C2">
        <w:rPr>
          <w:rFonts w:ascii="Poppins" w:hAnsi="Poppins" w:cs="Poppins"/>
          <w:noProof/>
        </w:rPr>
        <w:t xml:space="preserve">justa o modelo de caixa para que o tamanho total do elemento inclua </w:t>
      </w:r>
      <w:r w:rsidRPr="00826BAD">
        <w:rPr>
          <w:rFonts w:ascii="Poppins" w:hAnsi="Poppins" w:cs="Poppins"/>
          <w:noProof/>
        </w:rPr>
        <w:t>padding</w:t>
      </w:r>
      <w:r w:rsidRPr="004F68C2">
        <w:rPr>
          <w:rFonts w:ascii="Poppins" w:hAnsi="Poppins" w:cs="Poppins"/>
          <w:noProof/>
        </w:rPr>
        <w:t xml:space="preserve"> e bordas, facilitando o controle do layout.</w:t>
      </w:r>
    </w:p>
    <w:p w14:paraId="1CF4EEA2" w14:textId="77777777" w:rsidR="004F68C2" w:rsidRPr="004F68C2" w:rsidRDefault="00000000" w:rsidP="004F68C2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0729C889">
          <v:rect id="_x0000_i1026" style="width:0;height:1.5pt" o:hralign="center" o:hrstd="t" o:hr="t" fillcolor="#a0a0a0" stroked="f"/>
        </w:pict>
      </w:r>
    </w:p>
    <w:p w14:paraId="70D518DE" w14:textId="77777777" w:rsidR="006158D2" w:rsidRDefault="006158D2" w:rsidP="004F68C2">
      <w:pPr>
        <w:rPr>
          <w:rFonts w:ascii="Poppins" w:hAnsi="Poppins" w:cs="Poppins"/>
          <w:b/>
          <w:bCs/>
          <w:noProof/>
        </w:rPr>
      </w:pPr>
    </w:p>
    <w:p w14:paraId="7B737D49" w14:textId="7ED94911" w:rsidR="004F68C2" w:rsidRPr="004F68C2" w:rsidRDefault="004F68C2" w:rsidP="004F68C2">
      <w:pPr>
        <w:rPr>
          <w:rFonts w:ascii="Poppins" w:hAnsi="Poppins" w:cs="Poppins"/>
          <w:b/>
          <w:bCs/>
          <w:noProof/>
        </w:rPr>
      </w:pPr>
      <w:r w:rsidRPr="004F68C2">
        <w:rPr>
          <w:rFonts w:ascii="Poppins" w:hAnsi="Poppins" w:cs="Poppins"/>
          <w:b/>
          <w:bCs/>
          <w:noProof/>
        </w:rPr>
        <w:lastRenderedPageBreak/>
        <w:t>Estilos do body</w:t>
      </w:r>
    </w:p>
    <w:p w14:paraId="2F012031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body {</w:t>
      </w:r>
    </w:p>
    <w:p w14:paraId="593CC427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display: flex;</w:t>
      </w:r>
    </w:p>
    <w:p w14:paraId="0B3DE988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justify-content: center;</w:t>
      </w:r>
    </w:p>
    <w:p w14:paraId="6134C652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align-items: center;</w:t>
      </w:r>
    </w:p>
    <w:p w14:paraId="40A90F4E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height: 100vh;</w:t>
      </w:r>
    </w:p>
    <w:p w14:paraId="30BD032C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background-color: #1c65d3;</w:t>
      </w:r>
    </w:p>
    <w:p w14:paraId="5E2F6EAC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font-family: Arial, sans-serif;</w:t>
      </w:r>
    </w:p>
    <w:p w14:paraId="5CB5A575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}</w:t>
      </w:r>
    </w:p>
    <w:p w14:paraId="754C60E1" w14:textId="09ECE899" w:rsidR="006158D2" w:rsidRPr="0067402E" w:rsidRDefault="004F68C2" w:rsidP="00533C10">
      <w:pPr>
        <w:numPr>
          <w:ilvl w:val="0"/>
          <w:numId w:val="32"/>
        </w:numPr>
        <w:rPr>
          <w:rFonts w:ascii="Poppins" w:hAnsi="Poppins" w:cs="Poppins"/>
          <w:noProof/>
        </w:rPr>
      </w:pPr>
      <w:r w:rsidRPr="0067402E">
        <w:rPr>
          <w:rFonts w:ascii="Poppins" w:hAnsi="Poppins" w:cs="Poppins"/>
          <w:b/>
          <w:bCs/>
          <w:noProof/>
        </w:rPr>
        <w:t>display: flex</w:t>
      </w:r>
      <w:r w:rsidRPr="0067402E">
        <w:rPr>
          <w:rFonts w:ascii="Poppins" w:hAnsi="Poppins" w:cs="Poppins"/>
          <w:noProof/>
        </w:rPr>
        <w:t xml:space="preserve">: </w:t>
      </w:r>
      <w:r w:rsidR="006158D2" w:rsidRPr="0067402E">
        <w:rPr>
          <w:rFonts w:ascii="Poppins" w:hAnsi="Poppins" w:cs="Poppins"/>
          <w:noProof/>
        </w:rPr>
        <w:t>d</w:t>
      </w:r>
      <w:r w:rsidRPr="0067402E">
        <w:rPr>
          <w:rFonts w:ascii="Poppins" w:hAnsi="Poppins" w:cs="Poppins"/>
          <w:noProof/>
        </w:rPr>
        <w:t>efine o corpo da página como um contêiner flexível para alinhar o conteúdo no centro.</w:t>
      </w:r>
    </w:p>
    <w:p w14:paraId="3EDBBB4A" w14:textId="61E74AEF" w:rsidR="006158D2" w:rsidRPr="0067402E" w:rsidRDefault="004F68C2" w:rsidP="00A66505">
      <w:pPr>
        <w:numPr>
          <w:ilvl w:val="0"/>
          <w:numId w:val="32"/>
        </w:numPr>
        <w:rPr>
          <w:rFonts w:ascii="Poppins" w:hAnsi="Poppins" w:cs="Poppins"/>
          <w:noProof/>
        </w:rPr>
      </w:pPr>
      <w:r w:rsidRPr="0067402E">
        <w:rPr>
          <w:rFonts w:ascii="Poppins" w:hAnsi="Poppins" w:cs="Poppins"/>
          <w:b/>
          <w:bCs/>
          <w:noProof/>
        </w:rPr>
        <w:t>justify-content: center</w:t>
      </w:r>
      <w:r w:rsidRPr="0067402E">
        <w:rPr>
          <w:rFonts w:ascii="Poppins" w:hAnsi="Poppins" w:cs="Poppins"/>
          <w:noProof/>
        </w:rPr>
        <w:t xml:space="preserve"> e </w:t>
      </w:r>
      <w:r w:rsidRPr="0067402E">
        <w:rPr>
          <w:rFonts w:ascii="Poppins" w:hAnsi="Poppins" w:cs="Poppins"/>
          <w:b/>
          <w:bCs/>
          <w:noProof/>
        </w:rPr>
        <w:t>align-items: center</w:t>
      </w:r>
      <w:r w:rsidRPr="0067402E">
        <w:rPr>
          <w:rFonts w:ascii="Poppins" w:hAnsi="Poppins" w:cs="Poppins"/>
          <w:noProof/>
        </w:rPr>
        <w:t xml:space="preserve">: </w:t>
      </w:r>
      <w:r w:rsidR="006158D2" w:rsidRPr="0067402E">
        <w:rPr>
          <w:rFonts w:ascii="Poppins" w:hAnsi="Poppins" w:cs="Poppins"/>
          <w:noProof/>
        </w:rPr>
        <w:t>c</w:t>
      </w:r>
      <w:r w:rsidRPr="0067402E">
        <w:rPr>
          <w:rFonts w:ascii="Poppins" w:hAnsi="Poppins" w:cs="Poppins"/>
          <w:noProof/>
        </w:rPr>
        <w:t>entralizam o conteúdo horizontal e verticalmente.</w:t>
      </w:r>
    </w:p>
    <w:p w14:paraId="0E198A6D" w14:textId="7968A289" w:rsidR="006158D2" w:rsidRPr="0067402E" w:rsidRDefault="004F68C2" w:rsidP="00250943">
      <w:pPr>
        <w:numPr>
          <w:ilvl w:val="0"/>
          <w:numId w:val="32"/>
        </w:numPr>
        <w:rPr>
          <w:rFonts w:ascii="Poppins" w:hAnsi="Poppins" w:cs="Poppins"/>
          <w:noProof/>
        </w:rPr>
      </w:pPr>
      <w:r w:rsidRPr="0067402E">
        <w:rPr>
          <w:rFonts w:ascii="Poppins" w:hAnsi="Poppins" w:cs="Poppins"/>
          <w:b/>
          <w:bCs/>
          <w:noProof/>
        </w:rPr>
        <w:t>height: 100vh</w:t>
      </w:r>
      <w:r w:rsidRPr="0067402E">
        <w:rPr>
          <w:rFonts w:ascii="Poppins" w:hAnsi="Poppins" w:cs="Poppins"/>
          <w:noProof/>
        </w:rPr>
        <w:t xml:space="preserve">: </w:t>
      </w:r>
      <w:r w:rsidR="006158D2" w:rsidRPr="0067402E">
        <w:rPr>
          <w:rFonts w:ascii="Poppins" w:hAnsi="Poppins" w:cs="Poppins"/>
          <w:noProof/>
        </w:rPr>
        <w:t>d</w:t>
      </w:r>
      <w:r w:rsidRPr="0067402E">
        <w:rPr>
          <w:rFonts w:ascii="Poppins" w:hAnsi="Poppins" w:cs="Poppins"/>
          <w:noProof/>
        </w:rPr>
        <w:t>efine a altura do body para ocupar toda a altura da tela.</w:t>
      </w:r>
    </w:p>
    <w:p w14:paraId="09CE374C" w14:textId="06993140" w:rsidR="006158D2" w:rsidRPr="0067402E" w:rsidRDefault="004F68C2" w:rsidP="00C05920">
      <w:pPr>
        <w:numPr>
          <w:ilvl w:val="0"/>
          <w:numId w:val="32"/>
        </w:numPr>
        <w:rPr>
          <w:rFonts w:ascii="Poppins" w:hAnsi="Poppins" w:cs="Poppins"/>
          <w:noProof/>
        </w:rPr>
      </w:pPr>
      <w:r w:rsidRPr="0067402E">
        <w:rPr>
          <w:rFonts w:ascii="Poppins" w:hAnsi="Poppins" w:cs="Poppins"/>
          <w:b/>
          <w:bCs/>
          <w:noProof/>
        </w:rPr>
        <w:t>background-color: #1c65d3</w:t>
      </w:r>
      <w:r w:rsidRPr="0067402E">
        <w:rPr>
          <w:rFonts w:ascii="Poppins" w:hAnsi="Poppins" w:cs="Poppins"/>
          <w:noProof/>
        </w:rPr>
        <w:t xml:space="preserve">: </w:t>
      </w:r>
      <w:r w:rsidR="006158D2" w:rsidRPr="0067402E">
        <w:rPr>
          <w:rFonts w:ascii="Poppins" w:hAnsi="Poppins" w:cs="Poppins"/>
          <w:noProof/>
        </w:rPr>
        <w:t>d</w:t>
      </w:r>
      <w:r w:rsidRPr="0067402E">
        <w:rPr>
          <w:rFonts w:ascii="Poppins" w:hAnsi="Poppins" w:cs="Poppins"/>
          <w:noProof/>
        </w:rPr>
        <w:t>efine uma cor de fundo azul.</w:t>
      </w:r>
    </w:p>
    <w:p w14:paraId="6BFD9EAF" w14:textId="39D29AB9" w:rsidR="004F68C2" w:rsidRPr="004F68C2" w:rsidRDefault="004F68C2" w:rsidP="004F68C2">
      <w:pPr>
        <w:numPr>
          <w:ilvl w:val="0"/>
          <w:numId w:val="32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font-family: Arial, sans-serif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d</w:t>
      </w:r>
      <w:r w:rsidRPr="004F68C2">
        <w:rPr>
          <w:rFonts w:ascii="Poppins" w:hAnsi="Poppins" w:cs="Poppins"/>
          <w:noProof/>
        </w:rPr>
        <w:t>efine Arial como a fonte principal.</w:t>
      </w:r>
    </w:p>
    <w:p w14:paraId="7BBD9954" w14:textId="77777777" w:rsidR="004F68C2" w:rsidRPr="004F68C2" w:rsidRDefault="00000000" w:rsidP="004F68C2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68FED8AE">
          <v:rect id="_x0000_i1027" style="width:0;height:1.5pt" o:hralign="center" o:hrstd="t" o:hr="t" fillcolor="#a0a0a0" stroked="f"/>
        </w:pict>
      </w:r>
    </w:p>
    <w:p w14:paraId="45495EF0" w14:textId="77777777" w:rsidR="006158D2" w:rsidRDefault="006158D2" w:rsidP="004F68C2">
      <w:pPr>
        <w:rPr>
          <w:rFonts w:ascii="Poppins" w:hAnsi="Poppins" w:cs="Poppins"/>
          <w:b/>
          <w:bCs/>
          <w:noProof/>
        </w:rPr>
      </w:pPr>
    </w:p>
    <w:p w14:paraId="33B0322A" w14:textId="5F867BD4" w:rsidR="004F68C2" w:rsidRPr="004F68C2" w:rsidRDefault="004F68C2" w:rsidP="004F68C2">
      <w:pPr>
        <w:rPr>
          <w:rFonts w:ascii="Poppins" w:hAnsi="Poppins" w:cs="Poppins"/>
          <w:b/>
          <w:bCs/>
          <w:noProof/>
        </w:rPr>
      </w:pPr>
      <w:r w:rsidRPr="004F68C2">
        <w:rPr>
          <w:rFonts w:ascii="Poppins" w:hAnsi="Poppins" w:cs="Poppins"/>
          <w:b/>
          <w:bCs/>
          <w:noProof/>
        </w:rPr>
        <w:t>Estilos do .form-container</w:t>
      </w:r>
    </w:p>
    <w:p w14:paraId="2D573186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.form-container {</w:t>
      </w:r>
    </w:p>
    <w:p w14:paraId="0513B1DB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padding: 20px;</w:t>
      </w:r>
    </w:p>
    <w:p w14:paraId="5F9ADFAB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background: white;</w:t>
      </w:r>
    </w:p>
    <w:p w14:paraId="53839D67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border-radius: 8px;</w:t>
      </w:r>
    </w:p>
    <w:p w14:paraId="7B3A630A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box-shadow: 0 4px 10px rgba(0, 0, 0, 0.1);</w:t>
      </w:r>
    </w:p>
    <w:p w14:paraId="09F662AF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}</w:t>
      </w:r>
    </w:p>
    <w:p w14:paraId="4C34845A" w14:textId="6EF8ABE4" w:rsidR="004F68C2" w:rsidRPr="004F68C2" w:rsidRDefault="004F68C2" w:rsidP="004F68C2">
      <w:pPr>
        <w:numPr>
          <w:ilvl w:val="0"/>
          <w:numId w:val="33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padding: 20px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a</w:t>
      </w:r>
      <w:r w:rsidRPr="004F68C2">
        <w:rPr>
          <w:rFonts w:ascii="Poppins" w:hAnsi="Poppins" w:cs="Poppins"/>
          <w:noProof/>
        </w:rPr>
        <w:t>diciona espaçamento interno ao redor do formulário.</w:t>
      </w:r>
    </w:p>
    <w:p w14:paraId="15C6540E" w14:textId="479FCB9F" w:rsidR="004F68C2" w:rsidRPr="004F68C2" w:rsidRDefault="004F68C2" w:rsidP="004F68C2">
      <w:pPr>
        <w:numPr>
          <w:ilvl w:val="0"/>
          <w:numId w:val="33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background: white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d</w:t>
      </w:r>
      <w:r w:rsidRPr="004F68C2">
        <w:rPr>
          <w:rFonts w:ascii="Poppins" w:hAnsi="Poppins" w:cs="Poppins"/>
          <w:noProof/>
        </w:rPr>
        <w:t>efine o fundo como branco.</w:t>
      </w:r>
    </w:p>
    <w:p w14:paraId="74934B04" w14:textId="147FB5DA" w:rsidR="004F68C2" w:rsidRPr="004F68C2" w:rsidRDefault="004F68C2" w:rsidP="004F68C2">
      <w:pPr>
        <w:numPr>
          <w:ilvl w:val="0"/>
          <w:numId w:val="33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border-radius: 8px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a</w:t>
      </w:r>
      <w:r w:rsidRPr="004F68C2">
        <w:rPr>
          <w:rFonts w:ascii="Poppins" w:hAnsi="Poppins" w:cs="Poppins"/>
          <w:noProof/>
        </w:rPr>
        <w:t>rredonda os cantos do contêiner.</w:t>
      </w:r>
    </w:p>
    <w:p w14:paraId="51B1BF8E" w14:textId="23B52D10" w:rsidR="004F68C2" w:rsidRPr="004F68C2" w:rsidRDefault="004F68C2" w:rsidP="004F68C2">
      <w:pPr>
        <w:numPr>
          <w:ilvl w:val="0"/>
          <w:numId w:val="33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box-shadow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c</w:t>
      </w:r>
      <w:r w:rsidRPr="004F68C2">
        <w:rPr>
          <w:rFonts w:ascii="Poppins" w:hAnsi="Poppins" w:cs="Poppins"/>
          <w:noProof/>
        </w:rPr>
        <w:t>ria uma leve sombra ao redor do contêiner, dando um efeito de elevação.</w:t>
      </w:r>
    </w:p>
    <w:p w14:paraId="2B0E8207" w14:textId="77777777" w:rsidR="004F68C2" w:rsidRPr="004F68C2" w:rsidRDefault="00000000" w:rsidP="004F68C2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13CB6BCC">
          <v:rect id="_x0000_i1028" style="width:0;height:1.5pt" o:hralign="center" o:hrstd="t" o:hr="t" fillcolor="#a0a0a0" stroked="f"/>
        </w:pict>
      </w:r>
    </w:p>
    <w:p w14:paraId="3B4F107A" w14:textId="77777777" w:rsidR="006158D2" w:rsidRDefault="006158D2" w:rsidP="004F68C2">
      <w:pPr>
        <w:rPr>
          <w:rFonts w:ascii="Poppins" w:hAnsi="Poppins" w:cs="Poppins"/>
          <w:b/>
          <w:bCs/>
          <w:noProof/>
        </w:rPr>
      </w:pPr>
    </w:p>
    <w:p w14:paraId="669F1F68" w14:textId="7C0A89A2" w:rsidR="004F68C2" w:rsidRPr="004F68C2" w:rsidRDefault="004F68C2" w:rsidP="004F68C2">
      <w:pPr>
        <w:rPr>
          <w:rFonts w:ascii="Poppins" w:hAnsi="Poppins" w:cs="Poppins"/>
          <w:b/>
          <w:bCs/>
          <w:noProof/>
        </w:rPr>
      </w:pPr>
      <w:r w:rsidRPr="004F68C2">
        <w:rPr>
          <w:rFonts w:ascii="Poppins" w:hAnsi="Poppins" w:cs="Poppins"/>
          <w:b/>
          <w:bCs/>
          <w:noProof/>
        </w:rPr>
        <w:t>Estilos do form</w:t>
      </w:r>
    </w:p>
    <w:p w14:paraId="467B5AE1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form {</w:t>
      </w:r>
    </w:p>
    <w:p w14:paraId="055A4860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display: flex;</w:t>
      </w:r>
    </w:p>
    <w:p w14:paraId="73974E28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lastRenderedPageBreak/>
        <w:t xml:space="preserve">  flex-direction: column;</w:t>
      </w:r>
    </w:p>
    <w:p w14:paraId="0E9E5915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gap: 10px;</w:t>
      </w:r>
    </w:p>
    <w:p w14:paraId="6BCC3A8A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}</w:t>
      </w:r>
    </w:p>
    <w:p w14:paraId="14EEBE04" w14:textId="717D8127" w:rsidR="004F68C2" w:rsidRDefault="004F68C2" w:rsidP="004F68C2">
      <w:pPr>
        <w:numPr>
          <w:ilvl w:val="0"/>
          <w:numId w:val="34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display: flex</w:t>
      </w:r>
      <w:r w:rsidRPr="004F68C2">
        <w:rPr>
          <w:rFonts w:ascii="Poppins" w:hAnsi="Poppins" w:cs="Poppins"/>
          <w:noProof/>
        </w:rPr>
        <w:t xml:space="preserve"> e </w:t>
      </w:r>
      <w:r w:rsidRPr="004F68C2">
        <w:rPr>
          <w:rFonts w:ascii="Poppins" w:hAnsi="Poppins" w:cs="Poppins"/>
          <w:b/>
          <w:bCs/>
          <w:noProof/>
        </w:rPr>
        <w:t>flex-direction: column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o</w:t>
      </w:r>
      <w:r w:rsidRPr="004F68C2">
        <w:rPr>
          <w:rFonts w:ascii="Poppins" w:hAnsi="Poppins" w:cs="Poppins"/>
          <w:noProof/>
        </w:rPr>
        <w:t>rganizam os elementos do formulário em uma coluna.</w:t>
      </w:r>
    </w:p>
    <w:p w14:paraId="40210B61" w14:textId="77777777" w:rsidR="006158D2" w:rsidRPr="004F68C2" w:rsidRDefault="006158D2" w:rsidP="006158D2">
      <w:pPr>
        <w:rPr>
          <w:rFonts w:ascii="Poppins" w:hAnsi="Poppins" w:cs="Poppins"/>
          <w:noProof/>
        </w:rPr>
      </w:pPr>
    </w:p>
    <w:p w14:paraId="25FC58ED" w14:textId="787AAE4C" w:rsidR="004F68C2" w:rsidRPr="004F68C2" w:rsidRDefault="004F68C2" w:rsidP="004F68C2">
      <w:pPr>
        <w:numPr>
          <w:ilvl w:val="0"/>
          <w:numId w:val="34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gap: 10px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a</w:t>
      </w:r>
      <w:r w:rsidRPr="004F68C2">
        <w:rPr>
          <w:rFonts w:ascii="Poppins" w:hAnsi="Poppins" w:cs="Poppins"/>
          <w:noProof/>
        </w:rPr>
        <w:t>diciona um espaço de 10 pixels entre os elementos do formulário.</w:t>
      </w:r>
    </w:p>
    <w:p w14:paraId="5CEC3BC9" w14:textId="77777777" w:rsidR="004F68C2" w:rsidRPr="004F68C2" w:rsidRDefault="00000000" w:rsidP="004F68C2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7DF329C0">
          <v:rect id="_x0000_i1029" style="width:0;height:1.5pt" o:hralign="center" o:hrstd="t" o:hr="t" fillcolor="#a0a0a0" stroked="f"/>
        </w:pict>
      </w:r>
    </w:p>
    <w:p w14:paraId="0D40A0CC" w14:textId="77777777" w:rsidR="006158D2" w:rsidRDefault="006158D2" w:rsidP="004F68C2">
      <w:pPr>
        <w:rPr>
          <w:rFonts w:ascii="Poppins" w:hAnsi="Poppins" w:cs="Poppins"/>
          <w:b/>
          <w:bCs/>
          <w:noProof/>
        </w:rPr>
      </w:pPr>
    </w:p>
    <w:p w14:paraId="6DBE76FE" w14:textId="01C3A804" w:rsidR="004F68C2" w:rsidRPr="004F68C2" w:rsidRDefault="004F68C2" w:rsidP="004F68C2">
      <w:pPr>
        <w:rPr>
          <w:rFonts w:ascii="Poppins" w:hAnsi="Poppins" w:cs="Poppins"/>
          <w:b/>
          <w:bCs/>
          <w:noProof/>
        </w:rPr>
      </w:pPr>
      <w:r w:rsidRPr="004F68C2">
        <w:rPr>
          <w:rFonts w:ascii="Poppins" w:hAnsi="Poppins" w:cs="Poppins"/>
          <w:b/>
          <w:bCs/>
          <w:noProof/>
        </w:rPr>
        <w:t xml:space="preserve">Estilos dos </w:t>
      </w:r>
      <w:r w:rsidR="00CC5847">
        <w:rPr>
          <w:rFonts w:ascii="Poppins" w:hAnsi="Poppins" w:cs="Poppins"/>
          <w:b/>
          <w:bCs/>
          <w:noProof/>
        </w:rPr>
        <w:t>i</w:t>
      </w:r>
      <w:r w:rsidRPr="004F68C2">
        <w:rPr>
          <w:rFonts w:ascii="Poppins" w:hAnsi="Poppins" w:cs="Poppins"/>
          <w:b/>
          <w:bCs/>
          <w:noProof/>
        </w:rPr>
        <w:t>nputs</w:t>
      </w:r>
    </w:p>
    <w:p w14:paraId="40946BDB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input[type="text"], input[type="password"] {</w:t>
      </w:r>
    </w:p>
    <w:p w14:paraId="18FA8DD9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padding: 10px;</w:t>
      </w:r>
    </w:p>
    <w:p w14:paraId="5F2076C7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border: 1px solid #ddd;</w:t>
      </w:r>
    </w:p>
    <w:p w14:paraId="7B798BED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border-radius: 4px;</w:t>
      </w:r>
    </w:p>
    <w:p w14:paraId="00FA08EC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font-size: 16px;</w:t>
      </w:r>
    </w:p>
    <w:p w14:paraId="13350919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transition: all 0.3s ease;</w:t>
      </w:r>
    </w:p>
    <w:p w14:paraId="74AAC2DF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}</w:t>
      </w:r>
    </w:p>
    <w:p w14:paraId="5602D298" w14:textId="651F0FD7" w:rsidR="004F68C2" w:rsidRPr="004F68C2" w:rsidRDefault="004F68C2" w:rsidP="004F68C2">
      <w:pPr>
        <w:numPr>
          <w:ilvl w:val="0"/>
          <w:numId w:val="35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padding: 10px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a</w:t>
      </w:r>
      <w:r w:rsidRPr="004F68C2">
        <w:rPr>
          <w:rFonts w:ascii="Poppins" w:hAnsi="Poppins" w:cs="Poppins"/>
          <w:noProof/>
        </w:rPr>
        <w:t>diciona um preenchimento interno.</w:t>
      </w:r>
    </w:p>
    <w:p w14:paraId="4555F0E7" w14:textId="4A115E98" w:rsidR="004F68C2" w:rsidRPr="004F68C2" w:rsidRDefault="004F68C2" w:rsidP="004F68C2">
      <w:pPr>
        <w:numPr>
          <w:ilvl w:val="0"/>
          <w:numId w:val="35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border: 1px solid #ddd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d</w:t>
      </w:r>
      <w:r w:rsidRPr="004F68C2">
        <w:rPr>
          <w:rFonts w:ascii="Poppins" w:hAnsi="Poppins" w:cs="Poppins"/>
          <w:noProof/>
        </w:rPr>
        <w:t>efine uma borda cinza</w:t>
      </w:r>
      <w:r w:rsidR="00CC5847">
        <w:rPr>
          <w:rFonts w:ascii="Poppins" w:hAnsi="Poppins" w:cs="Poppins"/>
          <w:noProof/>
        </w:rPr>
        <w:t>-</w:t>
      </w:r>
      <w:r w:rsidRPr="004F68C2">
        <w:rPr>
          <w:rFonts w:ascii="Poppins" w:hAnsi="Poppins" w:cs="Poppins"/>
          <w:noProof/>
        </w:rPr>
        <w:t>clara.</w:t>
      </w:r>
    </w:p>
    <w:p w14:paraId="0D07A609" w14:textId="3BF0F41B" w:rsidR="004F68C2" w:rsidRPr="004F68C2" w:rsidRDefault="004F68C2" w:rsidP="004F68C2">
      <w:pPr>
        <w:numPr>
          <w:ilvl w:val="0"/>
          <w:numId w:val="35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border-radius: 4px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a</w:t>
      </w:r>
      <w:r w:rsidRPr="004F68C2">
        <w:rPr>
          <w:rFonts w:ascii="Poppins" w:hAnsi="Poppins" w:cs="Poppins"/>
          <w:noProof/>
        </w:rPr>
        <w:t>rredonda os cantos.</w:t>
      </w:r>
    </w:p>
    <w:p w14:paraId="7979721F" w14:textId="7335AFFD" w:rsidR="004F68C2" w:rsidRPr="004F68C2" w:rsidRDefault="004F68C2" w:rsidP="004F68C2">
      <w:pPr>
        <w:numPr>
          <w:ilvl w:val="0"/>
          <w:numId w:val="35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font-size: 16px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d</w:t>
      </w:r>
      <w:r w:rsidRPr="004F68C2">
        <w:rPr>
          <w:rFonts w:ascii="Poppins" w:hAnsi="Poppins" w:cs="Poppins"/>
          <w:noProof/>
        </w:rPr>
        <w:t>efine o tamanho da fonte.</w:t>
      </w:r>
    </w:p>
    <w:p w14:paraId="431BFAB6" w14:textId="1766CF74" w:rsidR="004F68C2" w:rsidRPr="004F68C2" w:rsidRDefault="004F68C2" w:rsidP="004F68C2">
      <w:pPr>
        <w:numPr>
          <w:ilvl w:val="0"/>
          <w:numId w:val="35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transition: all 0.3s ease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a</w:t>
      </w:r>
      <w:r w:rsidRPr="004F68C2">
        <w:rPr>
          <w:rFonts w:ascii="Poppins" w:hAnsi="Poppins" w:cs="Poppins"/>
          <w:noProof/>
        </w:rPr>
        <w:t>diciona uma transição suave de 0,3 segundo para todas as propriedades, útil para a animação de foco.</w:t>
      </w:r>
    </w:p>
    <w:p w14:paraId="30518967" w14:textId="77777777" w:rsidR="004F68C2" w:rsidRDefault="004F68C2" w:rsidP="004F68C2">
      <w:pPr>
        <w:rPr>
          <w:rFonts w:ascii="Poppins" w:hAnsi="Poppins" w:cs="Poppins"/>
          <w:b/>
          <w:bCs/>
          <w:noProof/>
        </w:rPr>
      </w:pPr>
    </w:p>
    <w:p w14:paraId="236DDDE1" w14:textId="7FA33F76" w:rsidR="004F68C2" w:rsidRPr="004F68C2" w:rsidRDefault="004F68C2" w:rsidP="004F68C2">
      <w:pPr>
        <w:rPr>
          <w:rFonts w:ascii="Poppins" w:hAnsi="Poppins" w:cs="Poppins"/>
          <w:b/>
          <w:bCs/>
          <w:noProof/>
        </w:rPr>
      </w:pPr>
      <w:r w:rsidRPr="004F68C2">
        <w:rPr>
          <w:rFonts w:ascii="Poppins" w:hAnsi="Poppins" w:cs="Poppins"/>
          <w:b/>
          <w:bCs/>
          <w:noProof/>
        </w:rPr>
        <w:t>Estilo de</w:t>
      </w:r>
      <w:r w:rsidR="006158D2">
        <w:rPr>
          <w:rFonts w:ascii="Poppins" w:hAnsi="Poppins" w:cs="Poppins"/>
          <w:b/>
          <w:bCs/>
          <w:noProof/>
        </w:rPr>
        <w:t xml:space="preserve"> f</w:t>
      </w:r>
      <w:r w:rsidRPr="004F68C2">
        <w:rPr>
          <w:rFonts w:ascii="Poppins" w:hAnsi="Poppins" w:cs="Poppins"/>
          <w:b/>
          <w:bCs/>
          <w:noProof/>
        </w:rPr>
        <w:t xml:space="preserve">oco nos </w:t>
      </w:r>
      <w:r w:rsidR="006158D2">
        <w:rPr>
          <w:rFonts w:ascii="Poppins" w:hAnsi="Poppins" w:cs="Poppins"/>
          <w:b/>
          <w:bCs/>
          <w:noProof/>
        </w:rPr>
        <w:t>i</w:t>
      </w:r>
      <w:r w:rsidRPr="004F68C2">
        <w:rPr>
          <w:rFonts w:ascii="Poppins" w:hAnsi="Poppins" w:cs="Poppins"/>
          <w:b/>
          <w:bCs/>
          <w:noProof/>
        </w:rPr>
        <w:t>nputs</w:t>
      </w:r>
    </w:p>
    <w:p w14:paraId="6165670B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input[type="text"]:focus, input[type="password"]:focus {</w:t>
      </w:r>
    </w:p>
    <w:p w14:paraId="0A2EF3D5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transform: scale(1.05);</w:t>
      </w:r>
    </w:p>
    <w:p w14:paraId="464CD5E5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border-color: #6C63FF;</w:t>
      </w:r>
    </w:p>
    <w:p w14:paraId="0CB68FC8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outline: none;</w:t>
      </w:r>
    </w:p>
    <w:p w14:paraId="52B69A1C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}</w:t>
      </w:r>
    </w:p>
    <w:p w14:paraId="424315B0" w14:textId="3EF5E446" w:rsidR="004F68C2" w:rsidRPr="004F68C2" w:rsidRDefault="004F68C2" w:rsidP="004F68C2">
      <w:pPr>
        <w:numPr>
          <w:ilvl w:val="0"/>
          <w:numId w:val="36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transform: scale(1.05)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a</w:t>
      </w:r>
      <w:r w:rsidRPr="004F68C2">
        <w:rPr>
          <w:rFonts w:ascii="Poppins" w:hAnsi="Poppins" w:cs="Poppins"/>
          <w:noProof/>
        </w:rPr>
        <w:t>umenta o campo de input levemente quando está em foco.</w:t>
      </w:r>
    </w:p>
    <w:p w14:paraId="22A3E1E6" w14:textId="7A9B4D5E" w:rsidR="004F68C2" w:rsidRPr="004F68C2" w:rsidRDefault="004F68C2" w:rsidP="004F68C2">
      <w:pPr>
        <w:numPr>
          <w:ilvl w:val="0"/>
          <w:numId w:val="36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border-color: #6C63FF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m</w:t>
      </w:r>
      <w:r w:rsidRPr="004F68C2">
        <w:rPr>
          <w:rFonts w:ascii="Poppins" w:hAnsi="Poppins" w:cs="Poppins"/>
          <w:noProof/>
        </w:rPr>
        <w:t>uda a cor da borda para roxo quando em foco.</w:t>
      </w:r>
    </w:p>
    <w:p w14:paraId="041DE9AF" w14:textId="596DB0E3" w:rsidR="004F68C2" w:rsidRPr="004F68C2" w:rsidRDefault="004F68C2" w:rsidP="004F68C2">
      <w:pPr>
        <w:numPr>
          <w:ilvl w:val="0"/>
          <w:numId w:val="36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outline: none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r</w:t>
      </w:r>
      <w:r w:rsidRPr="004F68C2">
        <w:rPr>
          <w:rFonts w:ascii="Poppins" w:hAnsi="Poppins" w:cs="Poppins"/>
          <w:noProof/>
        </w:rPr>
        <w:t>emove a borda de foco padrão dos navegadores.</w:t>
      </w:r>
    </w:p>
    <w:p w14:paraId="0A9A89BD" w14:textId="77777777" w:rsidR="004F68C2" w:rsidRPr="004F68C2" w:rsidRDefault="00000000" w:rsidP="004F68C2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lastRenderedPageBreak/>
        <w:pict w14:anchorId="7495B73D">
          <v:rect id="_x0000_i1030" style="width:0;height:1.5pt" o:hralign="center" o:hrstd="t" o:hr="t" fillcolor="#a0a0a0" stroked="f"/>
        </w:pict>
      </w:r>
    </w:p>
    <w:p w14:paraId="748C5C33" w14:textId="77777777" w:rsidR="006158D2" w:rsidRDefault="006158D2" w:rsidP="004F68C2">
      <w:pPr>
        <w:rPr>
          <w:rFonts w:ascii="Poppins" w:hAnsi="Poppins" w:cs="Poppins"/>
          <w:b/>
          <w:bCs/>
          <w:noProof/>
        </w:rPr>
      </w:pPr>
    </w:p>
    <w:p w14:paraId="65A2BCBF" w14:textId="47828EB8" w:rsidR="004F68C2" w:rsidRPr="004F68C2" w:rsidRDefault="004F68C2" w:rsidP="004F68C2">
      <w:pPr>
        <w:rPr>
          <w:rFonts w:ascii="Poppins" w:hAnsi="Poppins" w:cs="Poppins"/>
          <w:b/>
          <w:bCs/>
          <w:noProof/>
        </w:rPr>
      </w:pPr>
      <w:r w:rsidRPr="004F68C2">
        <w:rPr>
          <w:rFonts w:ascii="Poppins" w:hAnsi="Poppins" w:cs="Poppins"/>
          <w:b/>
          <w:bCs/>
          <w:noProof/>
        </w:rPr>
        <w:t xml:space="preserve">Estilos do </w:t>
      </w:r>
      <w:r w:rsidR="006158D2">
        <w:rPr>
          <w:rFonts w:ascii="Poppins" w:hAnsi="Poppins" w:cs="Poppins"/>
          <w:b/>
          <w:bCs/>
          <w:noProof/>
        </w:rPr>
        <w:t>b</w:t>
      </w:r>
      <w:r w:rsidRPr="004F68C2">
        <w:rPr>
          <w:rFonts w:ascii="Poppins" w:hAnsi="Poppins" w:cs="Poppins"/>
          <w:b/>
          <w:bCs/>
          <w:noProof/>
        </w:rPr>
        <w:t>otão</w:t>
      </w:r>
    </w:p>
    <w:p w14:paraId="19AB645B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button {</w:t>
      </w:r>
    </w:p>
    <w:p w14:paraId="5F35B46C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padding: 10px;</w:t>
      </w:r>
    </w:p>
    <w:p w14:paraId="2A578A5F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font-size: 16px;</w:t>
      </w:r>
    </w:p>
    <w:p w14:paraId="7B643101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color: #fff;</w:t>
      </w:r>
    </w:p>
    <w:p w14:paraId="4DB8F30A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background-color: #6C63FF;</w:t>
      </w:r>
    </w:p>
    <w:p w14:paraId="4B50B441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border: none;</w:t>
      </w:r>
    </w:p>
    <w:p w14:paraId="721FF17C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border-radius: 4px;</w:t>
      </w:r>
    </w:p>
    <w:p w14:paraId="4E801403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cursor: pointer;</w:t>
      </w:r>
    </w:p>
    <w:p w14:paraId="228C9B92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transition: all 0.3s ease;</w:t>
      </w:r>
    </w:p>
    <w:p w14:paraId="0738F9C6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}</w:t>
      </w:r>
    </w:p>
    <w:p w14:paraId="2FD2CA37" w14:textId="729D6C19" w:rsidR="004F68C2" w:rsidRPr="004F68C2" w:rsidRDefault="004F68C2" w:rsidP="004F68C2">
      <w:pPr>
        <w:numPr>
          <w:ilvl w:val="0"/>
          <w:numId w:val="37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padding: 10px</w:t>
      </w:r>
      <w:r w:rsidRPr="004F68C2">
        <w:rPr>
          <w:rFonts w:ascii="Poppins" w:hAnsi="Poppins" w:cs="Poppins"/>
          <w:noProof/>
        </w:rPr>
        <w:t xml:space="preserve"> e </w:t>
      </w:r>
      <w:r w:rsidRPr="004F68C2">
        <w:rPr>
          <w:rFonts w:ascii="Poppins" w:hAnsi="Poppins" w:cs="Poppins"/>
          <w:b/>
          <w:bCs/>
          <w:noProof/>
        </w:rPr>
        <w:t>font-size: 16px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d</w:t>
      </w:r>
      <w:r w:rsidRPr="004F68C2">
        <w:rPr>
          <w:rFonts w:ascii="Poppins" w:hAnsi="Poppins" w:cs="Poppins"/>
          <w:noProof/>
        </w:rPr>
        <w:t>efine o preenchimento interno e o tamanho da fonte.</w:t>
      </w:r>
    </w:p>
    <w:p w14:paraId="44A47D0B" w14:textId="350B4638" w:rsidR="004F68C2" w:rsidRPr="004F68C2" w:rsidRDefault="004F68C2" w:rsidP="004F68C2">
      <w:pPr>
        <w:numPr>
          <w:ilvl w:val="0"/>
          <w:numId w:val="37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color: #fff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d</w:t>
      </w:r>
      <w:r w:rsidRPr="004F68C2">
        <w:rPr>
          <w:rFonts w:ascii="Poppins" w:hAnsi="Poppins" w:cs="Poppins"/>
          <w:noProof/>
        </w:rPr>
        <w:t>efine a cor do texto como branco.</w:t>
      </w:r>
    </w:p>
    <w:p w14:paraId="755DD966" w14:textId="4911D511" w:rsidR="004F68C2" w:rsidRPr="004F68C2" w:rsidRDefault="004F68C2" w:rsidP="004F68C2">
      <w:pPr>
        <w:numPr>
          <w:ilvl w:val="0"/>
          <w:numId w:val="37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background-color: #6C63FF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d</w:t>
      </w:r>
      <w:r w:rsidRPr="004F68C2">
        <w:rPr>
          <w:rFonts w:ascii="Poppins" w:hAnsi="Poppins" w:cs="Poppins"/>
          <w:noProof/>
        </w:rPr>
        <w:t>efine a cor de fundo do botão como roxo.</w:t>
      </w:r>
    </w:p>
    <w:p w14:paraId="2C6A060F" w14:textId="2FFEB41D" w:rsidR="004F68C2" w:rsidRPr="004F68C2" w:rsidRDefault="004F68C2" w:rsidP="004F68C2">
      <w:pPr>
        <w:numPr>
          <w:ilvl w:val="0"/>
          <w:numId w:val="37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border: none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r</w:t>
      </w:r>
      <w:r w:rsidRPr="004F68C2">
        <w:rPr>
          <w:rFonts w:ascii="Poppins" w:hAnsi="Poppins" w:cs="Poppins"/>
          <w:noProof/>
        </w:rPr>
        <w:t>emove a borda.</w:t>
      </w:r>
    </w:p>
    <w:p w14:paraId="7A77256B" w14:textId="0221A403" w:rsidR="004F68C2" w:rsidRPr="004F68C2" w:rsidRDefault="004F68C2" w:rsidP="004F68C2">
      <w:pPr>
        <w:numPr>
          <w:ilvl w:val="0"/>
          <w:numId w:val="37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border-radius: 4px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a</w:t>
      </w:r>
      <w:r w:rsidRPr="004F68C2">
        <w:rPr>
          <w:rFonts w:ascii="Poppins" w:hAnsi="Poppins" w:cs="Poppins"/>
          <w:noProof/>
        </w:rPr>
        <w:t>rredonda os cantos do botão.</w:t>
      </w:r>
    </w:p>
    <w:p w14:paraId="47E36E03" w14:textId="3E1CE01B" w:rsidR="004F68C2" w:rsidRPr="004F68C2" w:rsidRDefault="004F68C2" w:rsidP="004F68C2">
      <w:pPr>
        <w:numPr>
          <w:ilvl w:val="0"/>
          <w:numId w:val="37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cursor: pointer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d</w:t>
      </w:r>
      <w:r w:rsidRPr="004F68C2">
        <w:rPr>
          <w:rFonts w:ascii="Poppins" w:hAnsi="Poppins" w:cs="Poppins"/>
          <w:noProof/>
        </w:rPr>
        <w:t>efine o cursor como uma mãozinha ao passar o mouse sobre o botão.</w:t>
      </w:r>
    </w:p>
    <w:p w14:paraId="7B00318B" w14:textId="262ADBCF" w:rsidR="004F68C2" w:rsidRPr="004F68C2" w:rsidRDefault="004F68C2" w:rsidP="004F68C2">
      <w:pPr>
        <w:numPr>
          <w:ilvl w:val="0"/>
          <w:numId w:val="37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transition: all 0.3s ease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a</w:t>
      </w:r>
      <w:r w:rsidRPr="004F68C2">
        <w:rPr>
          <w:rFonts w:ascii="Poppins" w:hAnsi="Poppins" w:cs="Poppins"/>
          <w:noProof/>
        </w:rPr>
        <w:t>diciona uma transição suave, que será aplicada a qualquer mudança no botão.</w:t>
      </w:r>
    </w:p>
    <w:p w14:paraId="51799423" w14:textId="77777777" w:rsidR="004F68C2" w:rsidRPr="004F68C2" w:rsidRDefault="00000000" w:rsidP="004F68C2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2EA38F2E">
          <v:rect id="_x0000_i1031" style="width:0;height:1.5pt" o:hralign="center" o:hrstd="t" o:hr="t" fillcolor="#a0a0a0" stroked="f"/>
        </w:pict>
      </w:r>
    </w:p>
    <w:p w14:paraId="7B39E0A6" w14:textId="77777777" w:rsidR="006158D2" w:rsidRDefault="006158D2" w:rsidP="004F68C2">
      <w:pPr>
        <w:rPr>
          <w:rFonts w:ascii="Poppins" w:hAnsi="Poppins" w:cs="Poppins"/>
          <w:b/>
          <w:bCs/>
          <w:noProof/>
        </w:rPr>
      </w:pPr>
    </w:p>
    <w:p w14:paraId="4034D942" w14:textId="32AE3C5D" w:rsidR="004F68C2" w:rsidRPr="004F68C2" w:rsidRDefault="004F68C2" w:rsidP="004F68C2">
      <w:pPr>
        <w:rPr>
          <w:rFonts w:ascii="Poppins" w:hAnsi="Poppins" w:cs="Poppins"/>
          <w:b/>
          <w:bCs/>
          <w:noProof/>
        </w:rPr>
      </w:pPr>
      <w:r w:rsidRPr="004F68C2">
        <w:rPr>
          <w:rFonts w:ascii="Poppins" w:hAnsi="Poppins" w:cs="Poppins"/>
          <w:b/>
          <w:bCs/>
          <w:noProof/>
        </w:rPr>
        <w:t xml:space="preserve">Animação de </w:t>
      </w:r>
      <w:r w:rsidR="006158D2">
        <w:rPr>
          <w:rFonts w:ascii="Poppins" w:hAnsi="Poppins" w:cs="Poppins"/>
          <w:b/>
          <w:bCs/>
          <w:noProof/>
        </w:rPr>
        <w:t>c</w:t>
      </w:r>
      <w:r w:rsidRPr="004F68C2">
        <w:rPr>
          <w:rFonts w:ascii="Poppins" w:hAnsi="Poppins" w:cs="Poppins"/>
          <w:b/>
          <w:bCs/>
          <w:noProof/>
        </w:rPr>
        <w:t xml:space="preserve">arregamento para o </w:t>
      </w:r>
      <w:r w:rsidR="006158D2">
        <w:rPr>
          <w:rFonts w:ascii="Poppins" w:hAnsi="Poppins" w:cs="Poppins"/>
          <w:b/>
          <w:bCs/>
          <w:noProof/>
        </w:rPr>
        <w:t>b</w:t>
      </w:r>
      <w:r w:rsidRPr="004F68C2">
        <w:rPr>
          <w:rFonts w:ascii="Poppins" w:hAnsi="Poppins" w:cs="Poppins"/>
          <w:b/>
          <w:bCs/>
          <w:noProof/>
        </w:rPr>
        <w:t>otão</w:t>
      </w:r>
    </w:p>
    <w:p w14:paraId="4370B174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button.loading {</w:t>
      </w:r>
    </w:p>
    <w:p w14:paraId="55547C64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animation: spin 0.7s linear infinite;</w:t>
      </w:r>
    </w:p>
    <w:p w14:paraId="2534EC96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}</w:t>
      </w:r>
    </w:p>
    <w:p w14:paraId="7A64EB50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Essa classe será aplicada ao botão durante o carregamento.</w:t>
      </w:r>
    </w:p>
    <w:p w14:paraId="0CA45E71" w14:textId="1C060CDF" w:rsidR="004F68C2" w:rsidRPr="004F68C2" w:rsidRDefault="004F68C2" w:rsidP="004F68C2">
      <w:pPr>
        <w:numPr>
          <w:ilvl w:val="0"/>
          <w:numId w:val="38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animation: spin 0.7s linear infinite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d</w:t>
      </w:r>
      <w:r w:rsidRPr="004F68C2">
        <w:rPr>
          <w:rFonts w:ascii="Poppins" w:hAnsi="Poppins" w:cs="Poppins"/>
          <w:noProof/>
        </w:rPr>
        <w:t>efine a animação para o botão, que será repetida indefinidamente com rotação constante.</w:t>
      </w:r>
    </w:p>
    <w:p w14:paraId="18C7CAA1" w14:textId="77777777" w:rsidR="004F68C2" w:rsidRPr="004F68C2" w:rsidRDefault="00000000" w:rsidP="004F68C2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53B8A077">
          <v:rect id="_x0000_i1032" style="width:0;height:1.5pt" o:hralign="center" o:hrstd="t" o:hr="t" fillcolor="#a0a0a0" stroked="f"/>
        </w:pict>
      </w:r>
    </w:p>
    <w:p w14:paraId="4E5F4E9A" w14:textId="77777777" w:rsidR="006158D2" w:rsidRDefault="006158D2" w:rsidP="004F68C2">
      <w:pPr>
        <w:rPr>
          <w:rFonts w:ascii="Poppins" w:hAnsi="Poppins" w:cs="Poppins"/>
          <w:b/>
          <w:bCs/>
          <w:noProof/>
        </w:rPr>
      </w:pPr>
    </w:p>
    <w:p w14:paraId="43B53118" w14:textId="4E328CCB" w:rsidR="004F68C2" w:rsidRPr="004F68C2" w:rsidRDefault="004F68C2" w:rsidP="004F68C2">
      <w:pPr>
        <w:rPr>
          <w:rFonts w:ascii="Poppins" w:hAnsi="Poppins" w:cs="Poppins"/>
          <w:b/>
          <w:bCs/>
          <w:noProof/>
        </w:rPr>
      </w:pPr>
      <w:r w:rsidRPr="004F68C2">
        <w:rPr>
          <w:rFonts w:ascii="Poppins" w:hAnsi="Poppins" w:cs="Poppins"/>
          <w:b/>
          <w:bCs/>
          <w:noProof/>
        </w:rPr>
        <w:t xml:space="preserve">Keyframes para a </w:t>
      </w:r>
      <w:r w:rsidR="006158D2">
        <w:rPr>
          <w:rFonts w:ascii="Poppins" w:hAnsi="Poppins" w:cs="Poppins"/>
          <w:b/>
          <w:bCs/>
          <w:noProof/>
        </w:rPr>
        <w:t>a</w:t>
      </w:r>
      <w:r w:rsidRPr="004F68C2">
        <w:rPr>
          <w:rFonts w:ascii="Poppins" w:hAnsi="Poppins" w:cs="Poppins"/>
          <w:b/>
          <w:bCs/>
          <w:noProof/>
        </w:rPr>
        <w:t xml:space="preserve">nimação de </w:t>
      </w:r>
      <w:r w:rsidR="006158D2">
        <w:rPr>
          <w:rFonts w:ascii="Poppins" w:hAnsi="Poppins" w:cs="Poppins"/>
          <w:b/>
          <w:bCs/>
          <w:noProof/>
        </w:rPr>
        <w:t>r</w:t>
      </w:r>
      <w:r w:rsidRPr="004F68C2">
        <w:rPr>
          <w:rFonts w:ascii="Poppins" w:hAnsi="Poppins" w:cs="Poppins"/>
          <w:b/>
          <w:bCs/>
          <w:noProof/>
        </w:rPr>
        <w:t>otação</w:t>
      </w:r>
    </w:p>
    <w:p w14:paraId="7314E43E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lastRenderedPageBreak/>
        <w:t>@keyframes spin {</w:t>
      </w:r>
    </w:p>
    <w:p w14:paraId="03850F5F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from {</w:t>
      </w:r>
    </w:p>
    <w:p w14:paraId="22AB51E8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  transform: rotate(0deg);</w:t>
      </w:r>
    </w:p>
    <w:p w14:paraId="2171F312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}</w:t>
      </w:r>
    </w:p>
    <w:p w14:paraId="2B86BF73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to {</w:t>
      </w:r>
    </w:p>
    <w:p w14:paraId="6B6B644F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  transform: rotate(360deg);</w:t>
      </w:r>
    </w:p>
    <w:p w14:paraId="11F41A1F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}</w:t>
      </w:r>
    </w:p>
    <w:p w14:paraId="5C9ACEA2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}</w:t>
      </w:r>
    </w:p>
    <w:p w14:paraId="39F5FF9C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Essa animação faz o botão girar ao aplicar a classe </w:t>
      </w:r>
      <w:r w:rsidRPr="00826BAD">
        <w:rPr>
          <w:rFonts w:ascii="Poppins" w:hAnsi="Poppins" w:cs="Poppins"/>
          <w:noProof/>
        </w:rPr>
        <w:t>loading</w:t>
      </w:r>
      <w:r w:rsidRPr="004F68C2">
        <w:rPr>
          <w:rFonts w:ascii="Poppins" w:hAnsi="Poppins" w:cs="Poppins"/>
          <w:noProof/>
        </w:rPr>
        <w:t>:</w:t>
      </w:r>
    </w:p>
    <w:p w14:paraId="2D5BC696" w14:textId="5E3164A3" w:rsidR="004F68C2" w:rsidRPr="004F68C2" w:rsidRDefault="004F68C2" w:rsidP="004F68C2">
      <w:pPr>
        <w:numPr>
          <w:ilvl w:val="0"/>
          <w:numId w:val="39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from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d</w:t>
      </w:r>
      <w:r w:rsidRPr="004F68C2">
        <w:rPr>
          <w:rFonts w:ascii="Poppins" w:hAnsi="Poppins" w:cs="Poppins"/>
          <w:noProof/>
        </w:rPr>
        <w:t>efine o ponto inicial da rotação (0 grau).</w:t>
      </w:r>
    </w:p>
    <w:p w14:paraId="34DE23D6" w14:textId="7E935795" w:rsidR="004F68C2" w:rsidRPr="004F68C2" w:rsidRDefault="004F68C2" w:rsidP="004F68C2">
      <w:pPr>
        <w:numPr>
          <w:ilvl w:val="0"/>
          <w:numId w:val="39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>to</w:t>
      </w:r>
      <w:r w:rsidRPr="004F68C2">
        <w:rPr>
          <w:rFonts w:ascii="Poppins" w:hAnsi="Poppins" w:cs="Poppins"/>
          <w:noProof/>
        </w:rPr>
        <w:t xml:space="preserve">: </w:t>
      </w:r>
      <w:r w:rsidR="006158D2">
        <w:rPr>
          <w:rFonts w:ascii="Poppins" w:hAnsi="Poppins" w:cs="Poppins"/>
          <w:noProof/>
        </w:rPr>
        <w:t>d</w:t>
      </w:r>
      <w:r w:rsidRPr="004F68C2">
        <w:rPr>
          <w:rFonts w:ascii="Poppins" w:hAnsi="Poppins" w:cs="Poppins"/>
          <w:noProof/>
        </w:rPr>
        <w:t>efine o ponto final da rotação (360 graus), criando um giro completo.</w:t>
      </w:r>
    </w:p>
    <w:p w14:paraId="14171DB3" w14:textId="77777777" w:rsidR="004F68C2" w:rsidRDefault="004F68C2" w:rsidP="004F68C2">
      <w:pPr>
        <w:rPr>
          <w:rFonts w:ascii="Poppins" w:hAnsi="Poppins" w:cs="Poppins"/>
          <w:noProof/>
        </w:rPr>
      </w:pPr>
    </w:p>
    <w:p w14:paraId="6959619B" w14:textId="30F2BB66" w:rsidR="004F68C2" w:rsidRDefault="004F68C2" w:rsidP="004F68C2">
      <w:pPr>
        <w:rPr>
          <w:rFonts w:ascii="Poppins" w:hAnsi="Poppins" w:cs="Poppins"/>
          <w:b/>
          <w:bCs/>
          <w:noProof/>
        </w:rPr>
      </w:pPr>
      <w:r w:rsidRPr="00623CFB">
        <w:rPr>
          <w:rFonts w:ascii="Poppins" w:hAnsi="Poppins" w:cs="Poppins"/>
          <w:b/>
          <w:bCs/>
          <w:noProof/>
        </w:rPr>
        <w:t>O código final ficou assim</w:t>
      </w:r>
      <w:r w:rsidR="002F4499" w:rsidRPr="00623CFB">
        <w:rPr>
          <w:rFonts w:ascii="Poppins" w:hAnsi="Poppins" w:cs="Poppins"/>
          <w:b/>
          <w:bCs/>
          <w:noProof/>
        </w:rPr>
        <w:t xml:space="preserve"> (style.css)</w:t>
      </w:r>
      <w:r w:rsidRPr="00623CFB">
        <w:rPr>
          <w:rFonts w:ascii="Poppins" w:hAnsi="Poppins" w:cs="Poppins"/>
          <w:b/>
          <w:bCs/>
          <w:noProof/>
        </w:rPr>
        <w:t>:</w:t>
      </w:r>
    </w:p>
    <w:p w14:paraId="4900837D" w14:textId="77777777" w:rsidR="00623CFB" w:rsidRPr="00623CFB" w:rsidRDefault="00623CFB" w:rsidP="004F68C2">
      <w:pPr>
        <w:rPr>
          <w:rFonts w:ascii="Poppins" w:hAnsi="Poppins" w:cs="Poppins"/>
          <w:b/>
          <w:bCs/>
          <w:noProof/>
        </w:rPr>
      </w:pPr>
    </w:p>
    <w:p w14:paraId="3B7DBC10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569CD6"/>
          <w:sz w:val="21"/>
          <w:szCs w:val="21"/>
        </w:rPr>
        <w:t>*</w:t>
      </w:r>
    </w:p>
    <w:p w14:paraId="61A4928B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 w:rsidRPr="004F68C2">
        <w:rPr>
          <w:rFonts w:ascii="Consolas" w:hAnsi="Consolas"/>
          <w:color w:val="D7BA7D"/>
          <w:sz w:val="21"/>
          <w:szCs w:val="21"/>
        </w:rPr>
        <w:t>form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 </w:t>
      </w:r>
      <w:r w:rsidRPr="004F68C2">
        <w:rPr>
          <w:rFonts w:ascii="Consolas" w:hAnsi="Consolas"/>
          <w:color w:val="D7BA7D"/>
          <w:sz w:val="21"/>
          <w:szCs w:val="21"/>
        </w:rPr>
        <w:t>input</w:t>
      </w:r>
      <w:r w:rsidRPr="004F68C2">
        <w:rPr>
          <w:rFonts w:ascii="Consolas" w:hAnsi="Consolas"/>
          <w:color w:val="FFFFFF"/>
          <w:sz w:val="21"/>
          <w:szCs w:val="21"/>
        </w:rPr>
        <w:t xml:space="preserve">, </w:t>
      </w:r>
      <w:r w:rsidRPr="004F68C2">
        <w:rPr>
          <w:rFonts w:ascii="Consolas" w:hAnsi="Consolas"/>
          <w:color w:val="D7BA7D"/>
          <w:sz w:val="21"/>
          <w:szCs w:val="21"/>
        </w:rPr>
        <w:t>#entrar</w:t>
      </w:r>
      <w:r w:rsidRPr="004F68C2">
        <w:rPr>
          <w:rFonts w:ascii="Consolas" w:hAnsi="Consolas"/>
          <w:color w:val="FFFFFF"/>
          <w:sz w:val="21"/>
          <w:szCs w:val="21"/>
        </w:rPr>
        <w:t xml:space="preserve"> {</w:t>
      </w:r>
    </w:p>
    <w:p w14:paraId="0196CB72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opacity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B5CEA8"/>
          <w:sz w:val="21"/>
          <w:szCs w:val="21"/>
        </w:rPr>
        <w:t>0</w:t>
      </w:r>
      <w:r w:rsidRPr="004F68C2">
        <w:rPr>
          <w:rFonts w:ascii="Consolas" w:hAnsi="Consolas"/>
          <w:color w:val="FFFFFF"/>
          <w:sz w:val="21"/>
          <w:szCs w:val="21"/>
        </w:rPr>
        <w:t xml:space="preserve">; </w:t>
      </w:r>
      <w:r w:rsidRPr="004F68C2">
        <w:rPr>
          <w:rFonts w:ascii="Consolas" w:hAnsi="Consolas"/>
          <w:color w:val="7CA668"/>
          <w:sz w:val="21"/>
          <w:szCs w:val="21"/>
        </w:rPr>
        <w:t xml:space="preserve">/* </w:t>
      </w:r>
      <w:proofErr w:type="gramStart"/>
      <w:r w:rsidRPr="004F68C2">
        <w:rPr>
          <w:rFonts w:ascii="Consolas" w:hAnsi="Consolas"/>
          <w:color w:val="7CA668"/>
          <w:sz w:val="21"/>
          <w:szCs w:val="21"/>
        </w:rPr>
        <w:t>Começa</w:t>
      </w:r>
      <w:proofErr w:type="gramEnd"/>
      <w:r w:rsidRPr="004F68C2">
        <w:rPr>
          <w:rFonts w:ascii="Consolas" w:hAnsi="Consolas"/>
          <w:color w:val="7CA668"/>
          <w:sz w:val="21"/>
          <w:szCs w:val="21"/>
        </w:rPr>
        <w:t xml:space="preserve"> invisível */</w:t>
      </w:r>
    </w:p>
    <w:p w14:paraId="11078BF0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transform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proofErr w:type="spellStart"/>
      <w:r w:rsidRPr="004F68C2">
        <w:rPr>
          <w:rFonts w:ascii="Consolas" w:hAnsi="Consolas"/>
          <w:color w:val="DCDCAA"/>
          <w:sz w:val="21"/>
          <w:szCs w:val="21"/>
        </w:rPr>
        <w:t>translateY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>(</w:t>
      </w:r>
      <w:r w:rsidRPr="004F68C2">
        <w:rPr>
          <w:rFonts w:ascii="Consolas" w:hAnsi="Consolas"/>
          <w:color w:val="B5CEA8"/>
          <w:sz w:val="21"/>
          <w:szCs w:val="21"/>
        </w:rPr>
        <w:t>50px</w:t>
      </w:r>
      <w:r w:rsidRPr="004F68C2">
        <w:rPr>
          <w:rFonts w:ascii="Consolas" w:hAnsi="Consolas"/>
          <w:color w:val="FFFFFF"/>
          <w:sz w:val="21"/>
          <w:szCs w:val="21"/>
        </w:rPr>
        <w:t xml:space="preserve">); </w:t>
      </w:r>
      <w:r w:rsidRPr="004F68C2">
        <w:rPr>
          <w:rFonts w:ascii="Consolas" w:hAnsi="Consolas"/>
          <w:color w:val="7CA668"/>
          <w:sz w:val="21"/>
          <w:szCs w:val="21"/>
        </w:rPr>
        <w:t xml:space="preserve">/* </w:t>
      </w:r>
      <w:proofErr w:type="gramStart"/>
      <w:r w:rsidRPr="004F68C2">
        <w:rPr>
          <w:rFonts w:ascii="Consolas" w:hAnsi="Consolas"/>
          <w:color w:val="7CA668"/>
          <w:sz w:val="21"/>
          <w:szCs w:val="21"/>
        </w:rPr>
        <w:t>Deslocado</w:t>
      </w:r>
      <w:proofErr w:type="gramEnd"/>
      <w:r w:rsidRPr="004F68C2">
        <w:rPr>
          <w:rFonts w:ascii="Consolas" w:hAnsi="Consolas"/>
          <w:color w:val="7CA668"/>
          <w:sz w:val="21"/>
          <w:szCs w:val="21"/>
        </w:rPr>
        <w:t xml:space="preserve"> para baixo */</w:t>
      </w:r>
    </w:p>
    <w:p w14:paraId="69904084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>}</w:t>
      </w:r>
    </w:p>
    <w:p w14:paraId="5E07F47C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>{</w:t>
      </w:r>
    </w:p>
    <w:p w14:paraId="723B2A30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margin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B5CEA8"/>
          <w:sz w:val="21"/>
          <w:szCs w:val="21"/>
        </w:rPr>
        <w:t>0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62CE57EA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padding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B5CEA8"/>
          <w:sz w:val="21"/>
          <w:szCs w:val="21"/>
        </w:rPr>
        <w:t>0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210F9C2D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r w:rsidRPr="004F68C2">
        <w:rPr>
          <w:rFonts w:ascii="Consolas" w:hAnsi="Consolas"/>
          <w:color w:val="D4D4D4"/>
          <w:sz w:val="21"/>
          <w:szCs w:val="21"/>
        </w:rPr>
        <w:t>box-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sizing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proofErr w:type="spellStart"/>
      <w:r w:rsidRPr="004F68C2">
        <w:rPr>
          <w:rFonts w:ascii="Consolas" w:hAnsi="Consolas"/>
          <w:color w:val="CE9178"/>
          <w:sz w:val="21"/>
          <w:szCs w:val="21"/>
        </w:rPr>
        <w:t>border</w:t>
      </w:r>
      <w:proofErr w:type="spellEnd"/>
      <w:r w:rsidRPr="004F68C2">
        <w:rPr>
          <w:rFonts w:ascii="Consolas" w:hAnsi="Consolas"/>
          <w:color w:val="CE9178"/>
          <w:sz w:val="21"/>
          <w:szCs w:val="21"/>
        </w:rPr>
        <w:t>-box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6EE740F6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>}</w:t>
      </w:r>
    </w:p>
    <w:p w14:paraId="38B41CAC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70BCBD56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D7BA7D"/>
          <w:sz w:val="21"/>
          <w:szCs w:val="21"/>
        </w:rPr>
        <w:t>body</w:t>
      </w:r>
      <w:r w:rsidRPr="004F68C2">
        <w:rPr>
          <w:rFonts w:ascii="Consolas" w:hAnsi="Consolas"/>
          <w:color w:val="FFFFFF"/>
          <w:sz w:val="21"/>
          <w:szCs w:val="21"/>
        </w:rPr>
        <w:t xml:space="preserve"> {</w:t>
      </w:r>
    </w:p>
    <w:p w14:paraId="13B877B1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r w:rsidRPr="004F68C2">
        <w:rPr>
          <w:rFonts w:ascii="Consolas" w:hAnsi="Consolas"/>
          <w:color w:val="D4D4D4"/>
          <w:sz w:val="21"/>
          <w:szCs w:val="21"/>
        </w:rPr>
        <w:t>display</w:t>
      </w:r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proofErr w:type="spellStart"/>
      <w:r w:rsidRPr="004F68C2">
        <w:rPr>
          <w:rFonts w:ascii="Consolas" w:hAnsi="Consolas"/>
          <w:color w:val="CE9178"/>
          <w:sz w:val="21"/>
          <w:szCs w:val="21"/>
        </w:rPr>
        <w:t>flex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26D48710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justify-content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CE9178"/>
          <w:sz w:val="21"/>
          <w:szCs w:val="21"/>
        </w:rPr>
        <w:t>center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424E2869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align-items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CE9178"/>
          <w:sz w:val="21"/>
          <w:szCs w:val="21"/>
        </w:rPr>
        <w:t>center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4B711571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height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B5CEA8"/>
          <w:sz w:val="21"/>
          <w:szCs w:val="21"/>
        </w:rPr>
        <w:t>100vh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4C506CF6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r w:rsidRPr="004F68C2">
        <w:rPr>
          <w:rFonts w:ascii="Consolas" w:hAnsi="Consolas"/>
          <w:color w:val="D4D4D4"/>
          <w:sz w:val="21"/>
          <w:szCs w:val="21"/>
        </w:rPr>
        <w:t>background-color</w:t>
      </w:r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CE9178"/>
          <w:sz w:val="21"/>
          <w:szCs w:val="21"/>
        </w:rPr>
        <w:t>#1c65d3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4470FC33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font-family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CE9178"/>
          <w:sz w:val="21"/>
          <w:szCs w:val="21"/>
        </w:rPr>
        <w:t>Arial</w:t>
      </w:r>
      <w:r w:rsidRPr="004F68C2"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 w:rsidRPr="004F68C2">
        <w:rPr>
          <w:rFonts w:ascii="Consolas" w:hAnsi="Consolas"/>
          <w:color w:val="CE9178"/>
          <w:sz w:val="21"/>
          <w:szCs w:val="21"/>
        </w:rPr>
        <w:t>sans-serif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3D87FA68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>}</w:t>
      </w:r>
    </w:p>
    <w:p w14:paraId="249E455E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66D7FBF7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gramStart"/>
      <w:r w:rsidRPr="004F68C2">
        <w:rPr>
          <w:rFonts w:ascii="Consolas" w:hAnsi="Consolas"/>
          <w:color w:val="D7BA7D"/>
          <w:sz w:val="21"/>
          <w:szCs w:val="21"/>
        </w:rPr>
        <w:t>.</w:t>
      </w:r>
      <w:proofErr w:type="spellStart"/>
      <w:r w:rsidRPr="004F68C2">
        <w:rPr>
          <w:rFonts w:ascii="Consolas" w:hAnsi="Consolas"/>
          <w:color w:val="D7BA7D"/>
          <w:sz w:val="21"/>
          <w:szCs w:val="21"/>
        </w:rPr>
        <w:t>form</w:t>
      </w:r>
      <w:proofErr w:type="spellEnd"/>
      <w:proofErr w:type="gramEnd"/>
      <w:r w:rsidRPr="004F68C2">
        <w:rPr>
          <w:rFonts w:ascii="Consolas" w:hAnsi="Consolas"/>
          <w:color w:val="D7BA7D"/>
          <w:sz w:val="21"/>
          <w:szCs w:val="21"/>
        </w:rPr>
        <w:t>-container</w:t>
      </w:r>
      <w:r w:rsidRPr="004F68C2">
        <w:rPr>
          <w:rFonts w:ascii="Consolas" w:hAnsi="Consolas"/>
          <w:color w:val="FFFFFF"/>
          <w:sz w:val="21"/>
          <w:szCs w:val="21"/>
        </w:rPr>
        <w:t xml:space="preserve"> {</w:t>
      </w:r>
    </w:p>
    <w:p w14:paraId="06EA2440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padding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B5CEA8"/>
          <w:sz w:val="21"/>
          <w:szCs w:val="21"/>
        </w:rPr>
        <w:t>20px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5F7D65D8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r w:rsidRPr="004F68C2">
        <w:rPr>
          <w:rFonts w:ascii="Consolas" w:hAnsi="Consolas"/>
          <w:color w:val="D4D4D4"/>
          <w:sz w:val="21"/>
          <w:szCs w:val="21"/>
        </w:rPr>
        <w:t>background</w:t>
      </w:r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proofErr w:type="spellStart"/>
      <w:r w:rsidRPr="004F68C2">
        <w:rPr>
          <w:rFonts w:ascii="Consolas" w:hAnsi="Consolas"/>
          <w:color w:val="CE9178"/>
          <w:sz w:val="21"/>
          <w:szCs w:val="21"/>
        </w:rPr>
        <w:t>white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68B8EAF4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border-radius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B5CEA8"/>
          <w:sz w:val="21"/>
          <w:szCs w:val="21"/>
        </w:rPr>
        <w:t>8px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191A8A87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r w:rsidRPr="004F68C2">
        <w:rPr>
          <w:rFonts w:ascii="Consolas" w:hAnsi="Consolas"/>
          <w:color w:val="D4D4D4"/>
          <w:sz w:val="21"/>
          <w:szCs w:val="21"/>
        </w:rPr>
        <w:t>box-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shadow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B5CEA8"/>
          <w:sz w:val="21"/>
          <w:szCs w:val="21"/>
        </w:rPr>
        <w:t>0</w:t>
      </w:r>
      <w:r w:rsidRPr="004F68C2">
        <w:rPr>
          <w:rFonts w:ascii="Consolas" w:hAnsi="Consolas"/>
          <w:color w:val="FFFFFF"/>
          <w:sz w:val="21"/>
          <w:szCs w:val="21"/>
        </w:rPr>
        <w:t xml:space="preserve"> </w:t>
      </w:r>
      <w:r w:rsidRPr="004F68C2">
        <w:rPr>
          <w:rFonts w:ascii="Consolas" w:hAnsi="Consolas"/>
          <w:color w:val="B5CEA8"/>
          <w:sz w:val="21"/>
          <w:szCs w:val="21"/>
        </w:rPr>
        <w:t>4px</w:t>
      </w:r>
      <w:r w:rsidRPr="004F68C2">
        <w:rPr>
          <w:rFonts w:ascii="Consolas" w:hAnsi="Consolas"/>
          <w:color w:val="FFFFFF"/>
          <w:sz w:val="21"/>
          <w:szCs w:val="21"/>
        </w:rPr>
        <w:t xml:space="preserve"> </w:t>
      </w:r>
      <w:r w:rsidRPr="004F68C2">
        <w:rPr>
          <w:rFonts w:ascii="Consolas" w:hAnsi="Consolas"/>
          <w:color w:val="B5CEA8"/>
          <w:sz w:val="21"/>
          <w:szCs w:val="21"/>
        </w:rPr>
        <w:t>10px</w:t>
      </w:r>
      <w:r w:rsidRPr="004F68C2"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proofErr w:type="gramStart"/>
      <w:r w:rsidRPr="004F68C2">
        <w:rPr>
          <w:rFonts w:ascii="Consolas" w:hAnsi="Consolas"/>
          <w:color w:val="DCDCAA"/>
          <w:sz w:val="21"/>
          <w:szCs w:val="21"/>
        </w:rPr>
        <w:t>rgba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>(</w:t>
      </w:r>
      <w:proofErr w:type="gramEnd"/>
      <w:r w:rsidRPr="004F68C2">
        <w:rPr>
          <w:rFonts w:ascii="Consolas" w:hAnsi="Consolas"/>
          <w:color w:val="B5CEA8"/>
          <w:sz w:val="21"/>
          <w:szCs w:val="21"/>
        </w:rPr>
        <w:t>0</w:t>
      </w:r>
      <w:r w:rsidRPr="004F68C2">
        <w:rPr>
          <w:rFonts w:ascii="Consolas" w:hAnsi="Consolas"/>
          <w:color w:val="FFFFFF"/>
          <w:sz w:val="21"/>
          <w:szCs w:val="21"/>
        </w:rPr>
        <w:t xml:space="preserve">, </w:t>
      </w:r>
      <w:r w:rsidRPr="004F68C2">
        <w:rPr>
          <w:rFonts w:ascii="Consolas" w:hAnsi="Consolas"/>
          <w:color w:val="B5CEA8"/>
          <w:sz w:val="21"/>
          <w:szCs w:val="21"/>
        </w:rPr>
        <w:t>0</w:t>
      </w:r>
      <w:r w:rsidRPr="004F68C2">
        <w:rPr>
          <w:rFonts w:ascii="Consolas" w:hAnsi="Consolas"/>
          <w:color w:val="FFFFFF"/>
          <w:sz w:val="21"/>
          <w:szCs w:val="21"/>
        </w:rPr>
        <w:t xml:space="preserve">, </w:t>
      </w:r>
      <w:r w:rsidRPr="004F68C2">
        <w:rPr>
          <w:rFonts w:ascii="Consolas" w:hAnsi="Consolas"/>
          <w:color w:val="B5CEA8"/>
          <w:sz w:val="21"/>
          <w:szCs w:val="21"/>
        </w:rPr>
        <w:t>0</w:t>
      </w:r>
      <w:r w:rsidRPr="004F68C2">
        <w:rPr>
          <w:rFonts w:ascii="Consolas" w:hAnsi="Consolas"/>
          <w:color w:val="FFFFFF"/>
          <w:sz w:val="21"/>
          <w:szCs w:val="21"/>
        </w:rPr>
        <w:t xml:space="preserve">, </w:t>
      </w:r>
      <w:r w:rsidRPr="004F68C2">
        <w:rPr>
          <w:rFonts w:ascii="Consolas" w:hAnsi="Consolas"/>
          <w:color w:val="B5CEA8"/>
          <w:sz w:val="21"/>
          <w:szCs w:val="21"/>
        </w:rPr>
        <w:t>0.1</w:t>
      </w:r>
      <w:r w:rsidRPr="004F68C2">
        <w:rPr>
          <w:rFonts w:ascii="Consolas" w:hAnsi="Consolas"/>
          <w:color w:val="FFFFFF"/>
          <w:sz w:val="21"/>
          <w:szCs w:val="21"/>
        </w:rPr>
        <w:t>);</w:t>
      </w:r>
    </w:p>
    <w:p w14:paraId="2A41287F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>}</w:t>
      </w:r>
    </w:p>
    <w:p w14:paraId="20BB669B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505C1350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 w:rsidRPr="004F68C2">
        <w:rPr>
          <w:rFonts w:ascii="Consolas" w:hAnsi="Consolas"/>
          <w:color w:val="D7BA7D"/>
          <w:sz w:val="21"/>
          <w:szCs w:val="21"/>
        </w:rPr>
        <w:t>form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 {</w:t>
      </w:r>
    </w:p>
    <w:p w14:paraId="775DB714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r w:rsidRPr="004F68C2">
        <w:rPr>
          <w:rFonts w:ascii="Consolas" w:hAnsi="Consolas"/>
          <w:color w:val="D4D4D4"/>
          <w:sz w:val="21"/>
          <w:szCs w:val="21"/>
        </w:rPr>
        <w:t>display</w:t>
      </w:r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proofErr w:type="spellStart"/>
      <w:r w:rsidRPr="004F68C2">
        <w:rPr>
          <w:rFonts w:ascii="Consolas" w:hAnsi="Consolas"/>
          <w:color w:val="CE9178"/>
          <w:sz w:val="21"/>
          <w:szCs w:val="21"/>
        </w:rPr>
        <w:t>flex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6145845B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flex-direction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proofErr w:type="spellStart"/>
      <w:r w:rsidRPr="004F68C2">
        <w:rPr>
          <w:rFonts w:ascii="Consolas" w:hAnsi="Consolas"/>
          <w:color w:val="CE9178"/>
          <w:sz w:val="21"/>
          <w:szCs w:val="21"/>
        </w:rPr>
        <w:t>column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42F38E45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r w:rsidRPr="004F68C2">
        <w:rPr>
          <w:rFonts w:ascii="Consolas" w:hAnsi="Consolas"/>
          <w:color w:val="D4D4D4"/>
          <w:sz w:val="21"/>
          <w:szCs w:val="21"/>
        </w:rPr>
        <w:t>gap</w:t>
      </w:r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B5CEA8"/>
          <w:sz w:val="21"/>
          <w:szCs w:val="21"/>
        </w:rPr>
        <w:t>10px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14A5C689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>}</w:t>
      </w:r>
    </w:p>
    <w:p w14:paraId="36BE249A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378EEF94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D7BA7D"/>
          <w:sz w:val="21"/>
          <w:szCs w:val="21"/>
        </w:rPr>
        <w:t>input</w:t>
      </w:r>
      <w:r w:rsidRPr="004F68C2">
        <w:rPr>
          <w:rFonts w:ascii="Consolas" w:hAnsi="Consolas"/>
          <w:color w:val="FFFFFF"/>
          <w:sz w:val="21"/>
          <w:szCs w:val="21"/>
        </w:rPr>
        <w:t>[</w:t>
      </w:r>
      <w:proofErr w:type="spellStart"/>
      <w:r w:rsidRPr="004F68C2">
        <w:rPr>
          <w:rFonts w:ascii="Consolas" w:hAnsi="Consolas"/>
          <w:color w:val="9CDCFE"/>
          <w:sz w:val="21"/>
          <w:szCs w:val="21"/>
        </w:rPr>
        <w:t>type</w:t>
      </w:r>
      <w:proofErr w:type="spellEnd"/>
      <w:r w:rsidRPr="004F68C2">
        <w:rPr>
          <w:rFonts w:ascii="Consolas" w:hAnsi="Consolas"/>
          <w:color w:val="D4D4D4"/>
          <w:sz w:val="21"/>
          <w:szCs w:val="21"/>
        </w:rPr>
        <w:t>=</w:t>
      </w:r>
      <w:r w:rsidRPr="004F68C2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4F68C2">
        <w:rPr>
          <w:rFonts w:ascii="Consolas" w:hAnsi="Consolas"/>
          <w:color w:val="CE9178"/>
          <w:sz w:val="21"/>
          <w:szCs w:val="21"/>
        </w:rPr>
        <w:t>text</w:t>
      </w:r>
      <w:proofErr w:type="spellEnd"/>
      <w:r w:rsidRPr="004F68C2">
        <w:rPr>
          <w:rFonts w:ascii="Consolas" w:hAnsi="Consolas"/>
          <w:color w:val="CE9178"/>
          <w:sz w:val="21"/>
          <w:szCs w:val="21"/>
        </w:rPr>
        <w:t>"</w:t>
      </w:r>
      <w:r w:rsidRPr="004F68C2">
        <w:rPr>
          <w:rFonts w:ascii="Consolas" w:hAnsi="Consolas"/>
          <w:color w:val="FFFFFF"/>
          <w:sz w:val="21"/>
          <w:szCs w:val="21"/>
        </w:rPr>
        <w:t>],</w:t>
      </w:r>
    </w:p>
    <w:p w14:paraId="0189CD1F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D7BA7D"/>
          <w:sz w:val="21"/>
          <w:szCs w:val="21"/>
        </w:rPr>
        <w:t>input</w:t>
      </w:r>
      <w:r w:rsidRPr="004F68C2">
        <w:rPr>
          <w:rFonts w:ascii="Consolas" w:hAnsi="Consolas"/>
          <w:color w:val="FFFFFF"/>
          <w:sz w:val="21"/>
          <w:szCs w:val="21"/>
        </w:rPr>
        <w:t>[</w:t>
      </w:r>
      <w:proofErr w:type="spellStart"/>
      <w:r w:rsidRPr="004F68C2">
        <w:rPr>
          <w:rFonts w:ascii="Consolas" w:hAnsi="Consolas"/>
          <w:color w:val="9CDCFE"/>
          <w:sz w:val="21"/>
          <w:szCs w:val="21"/>
        </w:rPr>
        <w:t>type</w:t>
      </w:r>
      <w:proofErr w:type="spellEnd"/>
      <w:r w:rsidRPr="004F68C2">
        <w:rPr>
          <w:rFonts w:ascii="Consolas" w:hAnsi="Consolas"/>
          <w:color w:val="D4D4D4"/>
          <w:sz w:val="21"/>
          <w:szCs w:val="21"/>
        </w:rPr>
        <w:t>=</w:t>
      </w:r>
      <w:r w:rsidRPr="004F68C2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4F68C2">
        <w:rPr>
          <w:rFonts w:ascii="Consolas" w:hAnsi="Consolas"/>
          <w:color w:val="CE9178"/>
          <w:sz w:val="21"/>
          <w:szCs w:val="21"/>
        </w:rPr>
        <w:t>password</w:t>
      </w:r>
      <w:proofErr w:type="spellEnd"/>
      <w:r w:rsidRPr="004F68C2">
        <w:rPr>
          <w:rFonts w:ascii="Consolas" w:hAnsi="Consolas"/>
          <w:color w:val="CE9178"/>
          <w:sz w:val="21"/>
          <w:szCs w:val="21"/>
        </w:rPr>
        <w:t>"</w:t>
      </w:r>
      <w:r w:rsidRPr="004F68C2">
        <w:rPr>
          <w:rFonts w:ascii="Consolas" w:hAnsi="Consolas"/>
          <w:color w:val="FFFFFF"/>
          <w:sz w:val="21"/>
          <w:szCs w:val="21"/>
        </w:rPr>
        <w:t>] {</w:t>
      </w:r>
    </w:p>
    <w:p w14:paraId="1E8ED543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padding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B5CEA8"/>
          <w:sz w:val="21"/>
          <w:szCs w:val="21"/>
        </w:rPr>
        <w:t>10px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68982B41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border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B5CEA8"/>
          <w:sz w:val="21"/>
          <w:szCs w:val="21"/>
        </w:rPr>
        <w:t>1px</w:t>
      </w:r>
      <w:r w:rsidRPr="004F68C2"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 w:rsidRPr="004F68C2">
        <w:rPr>
          <w:rFonts w:ascii="Consolas" w:hAnsi="Consolas"/>
          <w:color w:val="CE9178"/>
          <w:sz w:val="21"/>
          <w:szCs w:val="21"/>
        </w:rPr>
        <w:t>solid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 </w:t>
      </w:r>
      <w:r w:rsidRPr="004F68C2">
        <w:rPr>
          <w:rFonts w:ascii="Consolas" w:hAnsi="Consolas"/>
          <w:color w:val="CE9178"/>
          <w:sz w:val="21"/>
          <w:szCs w:val="21"/>
        </w:rPr>
        <w:t>#ddd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30C03FA2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border-radius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B5CEA8"/>
          <w:sz w:val="21"/>
          <w:szCs w:val="21"/>
        </w:rPr>
        <w:t>4px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5A55F1EE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font-size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B5CEA8"/>
          <w:sz w:val="21"/>
          <w:szCs w:val="21"/>
        </w:rPr>
        <w:t>16px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2E2F2DA0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transition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proofErr w:type="spellStart"/>
      <w:r w:rsidRPr="004F68C2">
        <w:rPr>
          <w:rFonts w:ascii="Consolas" w:hAnsi="Consolas"/>
          <w:color w:val="CE9178"/>
          <w:sz w:val="21"/>
          <w:szCs w:val="21"/>
        </w:rPr>
        <w:t>all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 </w:t>
      </w:r>
      <w:r w:rsidRPr="004F68C2">
        <w:rPr>
          <w:rFonts w:ascii="Consolas" w:hAnsi="Consolas"/>
          <w:color w:val="B5CEA8"/>
          <w:sz w:val="21"/>
          <w:szCs w:val="21"/>
        </w:rPr>
        <w:t>0.3s</w:t>
      </w:r>
      <w:r w:rsidRPr="004F68C2"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 w:rsidRPr="004F68C2">
        <w:rPr>
          <w:rFonts w:ascii="Consolas" w:hAnsi="Consolas"/>
          <w:color w:val="CE9178"/>
          <w:sz w:val="21"/>
          <w:szCs w:val="21"/>
        </w:rPr>
        <w:t>ease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62F617C2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>}</w:t>
      </w:r>
    </w:p>
    <w:p w14:paraId="15FA5601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3FC226C0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D7BA7D"/>
          <w:sz w:val="21"/>
          <w:szCs w:val="21"/>
        </w:rPr>
        <w:t>input</w:t>
      </w:r>
      <w:r w:rsidRPr="004F68C2">
        <w:rPr>
          <w:rFonts w:ascii="Consolas" w:hAnsi="Consolas"/>
          <w:color w:val="FFFFFF"/>
          <w:sz w:val="21"/>
          <w:szCs w:val="21"/>
        </w:rPr>
        <w:t>[</w:t>
      </w:r>
      <w:proofErr w:type="spellStart"/>
      <w:r w:rsidRPr="004F68C2">
        <w:rPr>
          <w:rFonts w:ascii="Consolas" w:hAnsi="Consolas"/>
          <w:color w:val="9CDCFE"/>
          <w:sz w:val="21"/>
          <w:szCs w:val="21"/>
        </w:rPr>
        <w:t>type</w:t>
      </w:r>
      <w:proofErr w:type="spellEnd"/>
      <w:r w:rsidRPr="004F68C2">
        <w:rPr>
          <w:rFonts w:ascii="Consolas" w:hAnsi="Consolas"/>
          <w:color w:val="D4D4D4"/>
          <w:sz w:val="21"/>
          <w:szCs w:val="21"/>
        </w:rPr>
        <w:t>=</w:t>
      </w:r>
      <w:r w:rsidRPr="004F68C2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4F68C2">
        <w:rPr>
          <w:rFonts w:ascii="Consolas" w:hAnsi="Consolas"/>
          <w:color w:val="CE9178"/>
          <w:sz w:val="21"/>
          <w:szCs w:val="21"/>
        </w:rPr>
        <w:t>text</w:t>
      </w:r>
      <w:proofErr w:type="spellEnd"/>
      <w:r w:rsidRPr="004F68C2">
        <w:rPr>
          <w:rFonts w:ascii="Consolas" w:hAnsi="Consolas"/>
          <w:color w:val="CE9178"/>
          <w:sz w:val="21"/>
          <w:szCs w:val="21"/>
        </w:rPr>
        <w:t>"</w:t>
      </w:r>
      <w:r w:rsidRPr="004F68C2">
        <w:rPr>
          <w:rFonts w:ascii="Consolas" w:hAnsi="Consolas"/>
          <w:color w:val="FFFFFF"/>
          <w:sz w:val="21"/>
          <w:szCs w:val="21"/>
        </w:rPr>
        <w:t>]</w:t>
      </w:r>
      <w:r w:rsidRPr="004F68C2">
        <w:rPr>
          <w:rFonts w:ascii="Consolas" w:hAnsi="Consolas"/>
          <w:color w:val="D7BA7D"/>
          <w:sz w:val="21"/>
          <w:szCs w:val="21"/>
        </w:rPr>
        <w:t>:</w:t>
      </w:r>
      <w:proofErr w:type="spellStart"/>
      <w:r w:rsidRPr="004F68C2">
        <w:rPr>
          <w:rFonts w:ascii="Consolas" w:hAnsi="Consolas"/>
          <w:color w:val="D7BA7D"/>
          <w:sz w:val="21"/>
          <w:szCs w:val="21"/>
        </w:rPr>
        <w:t>focus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>,</w:t>
      </w:r>
    </w:p>
    <w:p w14:paraId="16556B0B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D7BA7D"/>
          <w:sz w:val="21"/>
          <w:szCs w:val="21"/>
        </w:rPr>
        <w:t>input</w:t>
      </w:r>
      <w:r w:rsidRPr="004F68C2">
        <w:rPr>
          <w:rFonts w:ascii="Consolas" w:hAnsi="Consolas"/>
          <w:color w:val="FFFFFF"/>
          <w:sz w:val="21"/>
          <w:szCs w:val="21"/>
        </w:rPr>
        <w:t>[</w:t>
      </w:r>
      <w:proofErr w:type="spellStart"/>
      <w:r w:rsidRPr="004F68C2">
        <w:rPr>
          <w:rFonts w:ascii="Consolas" w:hAnsi="Consolas"/>
          <w:color w:val="9CDCFE"/>
          <w:sz w:val="21"/>
          <w:szCs w:val="21"/>
        </w:rPr>
        <w:t>type</w:t>
      </w:r>
      <w:proofErr w:type="spellEnd"/>
      <w:r w:rsidRPr="004F68C2">
        <w:rPr>
          <w:rFonts w:ascii="Consolas" w:hAnsi="Consolas"/>
          <w:color w:val="D4D4D4"/>
          <w:sz w:val="21"/>
          <w:szCs w:val="21"/>
        </w:rPr>
        <w:t>=</w:t>
      </w:r>
      <w:r w:rsidRPr="004F68C2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4F68C2">
        <w:rPr>
          <w:rFonts w:ascii="Consolas" w:hAnsi="Consolas"/>
          <w:color w:val="CE9178"/>
          <w:sz w:val="21"/>
          <w:szCs w:val="21"/>
        </w:rPr>
        <w:t>password</w:t>
      </w:r>
      <w:proofErr w:type="spellEnd"/>
      <w:r w:rsidRPr="004F68C2">
        <w:rPr>
          <w:rFonts w:ascii="Consolas" w:hAnsi="Consolas"/>
          <w:color w:val="CE9178"/>
          <w:sz w:val="21"/>
          <w:szCs w:val="21"/>
        </w:rPr>
        <w:t>"</w:t>
      </w:r>
      <w:r w:rsidRPr="004F68C2">
        <w:rPr>
          <w:rFonts w:ascii="Consolas" w:hAnsi="Consolas"/>
          <w:color w:val="FFFFFF"/>
          <w:sz w:val="21"/>
          <w:szCs w:val="21"/>
        </w:rPr>
        <w:t>]</w:t>
      </w:r>
      <w:r w:rsidRPr="004F68C2">
        <w:rPr>
          <w:rFonts w:ascii="Consolas" w:hAnsi="Consolas"/>
          <w:color w:val="D7BA7D"/>
          <w:sz w:val="21"/>
          <w:szCs w:val="21"/>
        </w:rPr>
        <w:t>:</w:t>
      </w:r>
      <w:proofErr w:type="spellStart"/>
      <w:r w:rsidRPr="004F68C2">
        <w:rPr>
          <w:rFonts w:ascii="Consolas" w:hAnsi="Consolas"/>
          <w:color w:val="D7BA7D"/>
          <w:sz w:val="21"/>
          <w:szCs w:val="21"/>
        </w:rPr>
        <w:t>focus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 {</w:t>
      </w:r>
    </w:p>
    <w:p w14:paraId="65F84FEC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transform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proofErr w:type="spellStart"/>
      <w:proofErr w:type="gramStart"/>
      <w:r w:rsidRPr="004F68C2">
        <w:rPr>
          <w:rFonts w:ascii="Consolas" w:hAnsi="Consolas"/>
          <w:color w:val="DCDCAA"/>
          <w:sz w:val="21"/>
          <w:szCs w:val="21"/>
        </w:rPr>
        <w:t>scale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>(</w:t>
      </w:r>
      <w:proofErr w:type="gramEnd"/>
      <w:r w:rsidRPr="004F68C2">
        <w:rPr>
          <w:rFonts w:ascii="Consolas" w:hAnsi="Consolas"/>
          <w:color w:val="B5CEA8"/>
          <w:sz w:val="21"/>
          <w:szCs w:val="21"/>
        </w:rPr>
        <w:t>1.05</w:t>
      </w:r>
      <w:r w:rsidRPr="004F68C2">
        <w:rPr>
          <w:rFonts w:ascii="Consolas" w:hAnsi="Consolas"/>
          <w:color w:val="FFFFFF"/>
          <w:sz w:val="21"/>
          <w:szCs w:val="21"/>
        </w:rPr>
        <w:t>);</w:t>
      </w:r>
    </w:p>
    <w:p w14:paraId="021F0327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border</w:t>
      </w:r>
      <w:proofErr w:type="spellEnd"/>
      <w:r w:rsidRPr="004F68C2">
        <w:rPr>
          <w:rFonts w:ascii="Consolas" w:hAnsi="Consolas"/>
          <w:color w:val="D4D4D4"/>
          <w:sz w:val="21"/>
          <w:szCs w:val="21"/>
        </w:rPr>
        <w:t>-color</w:t>
      </w:r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CE9178"/>
          <w:sz w:val="21"/>
          <w:szCs w:val="21"/>
        </w:rPr>
        <w:t>#6C63FF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7AC8B0A7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outline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proofErr w:type="spellStart"/>
      <w:r w:rsidRPr="004F68C2">
        <w:rPr>
          <w:rFonts w:ascii="Consolas" w:hAnsi="Consolas"/>
          <w:color w:val="CE9178"/>
          <w:sz w:val="21"/>
          <w:szCs w:val="21"/>
        </w:rPr>
        <w:t>none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002DED70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>}</w:t>
      </w:r>
    </w:p>
    <w:p w14:paraId="7CFA81FA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31595F0A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 w:rsidRPr="004F68C2">
        <w:rPr>
          <w:rFonts w:ascii="Consolas" w:hAnsi="Consolas"/>
          <w:color w:val="D7BA7D"/>
          <w:sz w:val="21"/>
          <w:szCs w:val="21"/>
        </w:rPr>
        <w:t>button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 {</w:t>
      </w:r>
    </w:p>
    <w:p w14:paraId="4C9FD73A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padding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B5CEA8"/>
          <w:sz w:val="21"/>
          <w:szCs w:val="21"/>
        </w:rPr>
        <w:t>10px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2B10A8AF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font-size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B5CEA8"/>
          <w:sz w:val="21"/>
          <w:szCs w:val="21"/>
        </w:rPr>
        <w:t>16px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39240888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r w:rsidRPr="004F68C2">
        <w:rPr>
          <w:rFonts w:ascii="Consolas" w:hAnsi="Consolas"/>
          <w:color w:val="D4D4D4"/>
          <w:sz w:val="21"/>
          <w:szCs w:val="21"/>
        </w:rPr>
        <w:t>color</w:t>
      </w:r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CE9178"/>
          <w:sz w:val="21"/>
          <w:szCs w:val="21"/>
        </w:rPr>
        <w:t>#fff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366823C5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r w:rsidRPr="004F68C2">
        <w:rPr>
          <w:rFonts w:ascii="Consolas" w:hAnsi="Consolas"/>
          <w:color w:val="D4D4D4"/>
          <w:sz w:val="21"/>
          <w:szCs w:val="21"/>
        </w:rPr>
        <w:t>background-color</w:t>
      </w:r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CE9178"/>
          <w:sz w:val="21"/>
          <w:szCs w:val="21"/>
        </w:rPr>
        <w:t>#6C63FF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543118A7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border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proofErr w:type="spellStart"/>
      <w:r w:rsidRPr="004F68C2">
        <w:rPr>
          <w:rFonts w:ascii="Consolas" w:hAnsi="Consolas"/>
          <w:color w:val="CE9178"/>
          <w:sz w:val="21"/>
          <w:szCs w:val="21"/>
        </w:rPr>
        <w:t>none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7A8BA192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border-radius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B5CEA8"/>
          <w:sz w:val="21"/>
          <w:szCs w:val="21"/>
        </w:rPr>
        <w:t>4px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59C25540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r w:rsidRPr="004F68C2">
        <w:rPr>
          <w:rFonts w:ascii="Consolas" w:hAnsi="Consolas"/>
          <w:color w:val="D4D4D4"/>
          <w:sz w:val="21"/>
          <w:szCs w:val="21"/>
        </w:rPr>
        <w:t>cursor</w:t>
      </w:r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r w:rsidRPr="004F68C2">
        <w:rPr>
          <w:rFonts w:ascii="Consolas" w:hAnsi="Consolas"/>
          <w:color w:val="CE9178"/>
          <w:sz w:val="21"/>
          <w:szCs w:val="21"/>
        </w:rPr>
        <w:t>pointer</w:t>
      </w:r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0F4D51CB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transition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proofErr w:type="spellStart"/>
      <w:r w:rsidRPr="004F68C2">
        <w:rPr>
          <w:rFonts w:ascii="Consolas" w:hAnsi="Consolas"/>
          <w:color w:val="CE9178"/>
          <w:sz w:val="21"/>
          <w:szCs w:val="21"/>
        </w:rPr>
        <w:t>all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 </w:t>
      </w:r>
      <w:r w:rsidRPr="004F68C2">
        <w:rPr>
          <w:rFonts w:ascii="Consolas" w:hAnsi="Consolas"/>
          <w:color w:val="B5CEA8"/>
          <w:sz w:val="21"/>
          <w:szCs w:val="21"/>
        </w:rPr>
        <w:t>0.3s</w:t>
      </w:r>
      <w:r w:rsidRPr="004F68C2"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 w:rsidRPr="004F68C2">
        <w:rPr>
          <w:rFonts w:ascii="Consolas" w:hAnsi="Consolas"/>
          <w:color w:val="CE9178"/>
          <w:sz w:val="21"/>
          <w:szCs w:val="21"/>
        </w:rPr>
        <w:t>ease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24478E8C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>}</w:t>
      </w:r>
    </w:p>
    <w:p w14:paraId="6834545E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3A958D3D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proofErr w:type="gramStart"/>
      <w:r w:rsidRPr="004F68C2">
        <w:rPr>
          <w:rFonts w:ascii="Consolas" w:hAnsi="Consolas"/>
          <w:color w:val="D7BA7D"/>
          <w:sz w:val="21"/>
          <w:szCs w:val="21"/>
        </w:rPr>
        <w:t>button.loading</w:t>
      </w:r>
      <w:proofErr w:type="spellEnd"/>
      <w:proofErr w:type="gramEnd"/>
      <w:r w:rsidRPr="004F68C2">
        <w:rPr>
          <w:rFonts w:ascii="Consolas" w:hAnsi="Consolas"/>
          <w:color w:val="FFFFFF"/>
          <w:sz w:val="21"/>
          <w:szCs w:val="21"/>
        </w:rPr>
        <w:t xml:space="preserve"> {</w:t>
      </w:r>
    </w:p>
    <w:p w14:paraId="16583701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animation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spin </w:t>
      </w:r>
      <w:r w:rsidRPr="004F68C2">
        <w:rPr>
          <w:rFonts w:ascii="Consolas" w:hAnsi="Consolas"/>
          <w:color w:val="B5CEA8"/>
          <w:sz w:val="21"/>
          <w:szCs w:val="21"/>
        </w:rPr>
        <w:t>0.7s</w:t>
      </w:r>
      <w:r w:rsidRPr="004F68C2">
        <w:rPr>
          <w:rFonts w:ascii="Consolas" w:hAnsi="Consolas"/>
          <w:color w:val="FFFFFF"/>
          <w:sz w:val="21"/>
          <w:szCs w:val="21"/>
        </w:rPr>
        <w:t xml:space="preserve"> </w:t>
      </w:r>
      <w:r w:rsidRPr="004F68C2">
        <w:rPr>
          <w:rFonts w:ascii="Consolas" w:hAnsi="Consolas"/>
          <w:color w:val="CE9178"/>
          <w:sz w:val="21"/>
          <w:szCs w:val="21"/>
        </w:rPr>
        <w:t>linear</w:t>
      </w:r>
      <w:r w:rsidRPr="004F68C2"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 w:rsidRPr="004F68C2">
        <w:rPr>
          <w:rFonts w:ascii="Consolas" w:hAnsi="Consolas"/>
          <w:color w:val="CE9178"/>
          <w:sz w:val="21"/>
          <w:szCs w:val="21"/>
        </w:rPr>
        <w:t>infinite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>;</w:t>
      </w:r>
    </w:p>
    <w:p w14:paraId="5142CCAC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>}</w:t>
      </w:r>
    </w:p>
    <w:p w14:paraId="0AB2BBE1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05DE4E9B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C586C0"/>
          <w:sz w:val="21"/>
          <w:szCs w:val="21"/>
        </w:rPr>
        <w:t>@keyframes</w:t>
      </w:r>
      <w:r w:rsidRPr="004F68C2">
        <w:rPr>
          <w:rFonts w:ascii="Consolas" w:hAnsi="Consolas"/>
          <w:color w:val="FFFFFF"/>
          <w:sz w:val="21"/>
          <w:szCs w:val="21"/>
        </w:rPr>
        <w:t xml:space="preserve"> </w:t>
      </w:r>
      <w:r w:rsidRPr="004F68C2">
        <w:rPr>
          <w:rFonts w:ascii="Consolas" w:hAnsi="Consolas"/>
          <w:color w:val="D4D4D4"/>
          <w:sz w:val="21"/>
          <w:szCs w:val="21"/>
        </w:rPr>
        <w:t>spin</w:t>
      </w:r>
      <w:r w:rsidRPr="004F68C2">
        <w:rPr>
          <w:rFonts w:ascii="Consolas" w:hAnsi="Consolas"/>
          <w:color w:val="FFFFFF"/>
          <w:sz w:val="21"/>
          <w:szCs w:val="21"/>
        </w:rPr>
        <w:t xml:space="preserve"> {</w:t>
      </w:r>
    </w:p>
    <w:p w14:paraId="3C7A35B3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FFFFFF"/>
          <w:sz w:val="21"/>
          <w:szCs w:val="21"/>
        </w:rPr>
        <w:t>from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 {</w:t>
      </w:r>
    </w:p>
    <w:p w14:paraId="376AE001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transform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proofErr w:type="spellStart"/>
      <w:r w:rsidRPr="004F68C2">
        <w:rPr>
          <w:rFonts w:ascii="Consolas" w:hAnsi="Consolas"/>
          <w:color w:val="DCDCAA"/>
          <w:sz w:val="21"/>
          <w:szCs w:val="21"/>
        </w:rPr>
        <w:t>rotate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>(</w:t>
      </w:r>
      <w:r w:rsidRPr="004F68C2">
        <w:rPr>
          <w:rFonts w:ascii="Consolas" w:hAnsi="Consolas"/>
          <w:color w:val="B5CEA8"/>
          <w:sz w:val="21"/>
          <w:szCs w:val="21"/>
        </w:rPr>
        <w:t>0deg</w:t>
      </w:r>
      <w:r w:rsidRPr="004F68C2">
        <w:rPr>
          <w:rFonts w:ascii="Consolas" w:hAnsi="Consolas"/>
          <w:color w:val="FFFFFF"/>
          <w:sz w:val="21"/>
          <w:szCs w:val="21"/>
        </w:rPr>
        <w:t>);</w:t>
      </w:r>
    </w:p>
    <w:p w14:paraId="1A206740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>  }</w:t>
      </w:r>
    </w:p>
    <w:p w14:paraId="6825B067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</w:t>
      </w:r>
      <w:proofErr w:type="spellStart"/>
      <w:r w:rsidRPr="004F68C2">
        <w:rPr>
          <w:rFonts w:ascii="Consolas" w:hAnsi="Consolas"/>
          <w:color w:val="FFFFFF"/>
          <w:sz w:val="21"/>
          <w:szCs w:val="21"/>
        </w:rPr>
        <w:t>to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 {</w:t>
      </w:r>
    </w:p>
    <w:p w14:paraId="08ED5B6E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 w:rsidRPr="004F68C2">
        <w:rPr>
          <w:rFonts w:ascii="Consolas" w:hAnsi="Consolas"/>
          <w:color w:val="D4D4D4"/>
          <w:sz w:val="21"/>
          <w:szCs w:val="21"/>
        </w:rPr>
        <w:t>transform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 xml:space="preserve">: </w:t>
      </w:r>
      <w:proofErr w:type="spellStart"/>
      <w:r w:rsidRPr="004F68C2">
        <w:rPr>
          <w:rFonts w:ascii="Consolas" w:hAnsi="Consolas"/>
          <w:color w:val="DCDCAA"/>
          <w:sz w:val="21"/>
          <w:szCs w:val="21"/>
        </w:rPr>
        <w:t>rotate</w:t>
      </w:r>
      <w:proofErr w:type="spellEnd"/>
      <w:r w:rsidRPr="004F68C2">
        <w:rPr>
          <w:rFonts w:ascii="Consolas" w:hAnsi="Consolas"/>
          <w:color w:val="FFFFFF"/>
          <w:sz w:val="21"/>
          <w:szCs w:val="21"/>
        </w:rPr>
        <w:t>(</w:t>
      </w:r>
      <w:r w:rsidRPr="004F68C2">
        <w:rPr>
          <w:rFonts w:ascii="Consolas" w:hAnsi="Consolas"/>
          <w:color w:val="B5CEA8"/>
          <w:sz w:val="21"/>
          <w:szCs w:val="21"/>
        </w:rPr>
        <w:t>360deg</w:t>
      </w:r>
      <w:r w:rsidRPr="004F68C2">
        <w:rPr>
          <w:rFonts w:ascii="Consolas" w:hAnsi="Consolas"/>
          <w:color w:val="FFFFFF"/>
          <w:sz w:val="21"/>
          <w:szCs w:val="21"/>
        </w:rPr>
        <w:t>);</w:t>
      </w:r>
    </w:p>
    <w:p w14:paraId="14D92FAE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lastRenderedPageBreak/>
        <w:t>  }</w:t>
      </w:r>
    </w:p>
    <w:p w14:paraId="6B06D9D6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 w:rsidRPr="004F68C2">
        <w:rPr>
          <w:rFonts w:ascii="Consolas" w:hAnsi="Consolas"/>
          <w:color w:val="FFFFFF"/>
          <w:sz w:val="21"/>
          <w:szCs w:val="21"/>
        </w:rPr>
        <w:t>}</w:t>
      </w:r>
    </w:p>
    <w:p w14:paraId="00DFC65B" w14:textId="77777777" w:rsidR="004F68C2" w:rsidRPr="004F68C2" w:rsidRDefault="004F68C2" w:rsidP="004F68C2">
      <w:pPr>
        <w:pStyle w:val="PargrafodaLista"/>
        <w:numPr>
          <w:ilvl w:val="0"/>
          <w:numId w:val="29"/>
        </w:num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02F515BB" w14:textId="77777777" w:rsidR="004F68C2" w:rsidRPr="004F68C2" w:rsidRDefault="004F68C2" w:rsidP="004F68C2">
      <w:pPr>
        <w:ind w:left="720"/>
        <w:rPr>
          <w:rFonts w:ascii="Poppins" w:hAnsi="Poppins" w:cs="Poppins"/>
          <w:noProof/>
        </w:rPr>
      </w:pPr>
    </w:p>
    <w:p w14:paraId="31708E70" w14:textId="27EEB6B4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b/>
          <w:bCs/>
          <w:noProof/>
        </w:rPr>
        <w:t xml:space="preserve">GSAP para </w:t>
      </w:r>
      <w:r w:rsidR="006158D2">
        <w:rPr>
          <w:rFonts w:ascii="Poppins" w:hAnsi="Poppins" w:cs="Poppins"/>
          <w:b/>
          <w:bCs/>
          <w:noProof/>
        </w:rPr>
        <w:t>a</w:t>
      </w:r>
      <w:r w:rsidRPr="004F68C2">
        <w:rPr>
          <w:rFonts w:ascii="Poppins" w:hAnsi="Poppins" w:cs="Poppins"/>
          <w:b/>
          <w:bCs/>
          <w:noProof/>
        </w:rPr>
        <w:t xml:space="preserve">nimações de </w:t>
      </w:r>
      <w:r w:rsidR="006158D2">
        <w:rPr>
          <w:rFonts w:ascii="Poppins" w:hAnsi="Poppins" w:cs="Poppins"/>
          <w:b/>
          <w:bCs/>
          <w:noProof/>
        </w:rPr>
        <w:t>c</w:t>
      </w:r>
      <w:r w:rsidRPr="004F68C2">
        <w:rPr>
          <w:rFonts w:ascii="Poppins" w:hAnsi="Poppins" w:cs="Poppins"/>
          <w:b/>
          <w:bCs/>
          <w:noProof/>
        </w:rPr>
        <w:t xml:space="preserve">arregamento e </w:t>
      </w:r>
      <w:r w:rsidR="00826BAD">
        <w:rPr>
          <w:rFonts w:ascii="Poppins" w:hAnsi="Poppins" w:cs="Poppins"/>
          <w:b/>
          <w:bCs/>
          <w:noProof/>
        </w:rPr>
        <w:t>h</w:t>
      </w:r>
      <w:r w:rsidRPr="004F68C2">
        <w:rPr>
          <w:rFonts w:ascii="Poppins" w:hAnsi="Poppins" w:cs="Poppins"/>
          <w:b/>
          <w:bCs/>
          <w:noProof/>
        </w:rPr>
        <w:t>over:</w:t>
      </w:r>
    </w:p>
    <w:p w14:paraId="46152173" w14:textId="16A10CAC" w:rsidR="004F68C2" w:rsidRPr="004F68C2" w:rsidRDefault="004F68C2" w:rsidP="004F68C2">
      <w:pPr>
        <w:numPr>
          <w:ilvl w:val="1"/>
          <w:numId w:val="29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No script.js, configur</w:t>
      </w:r>
      <w:r>
        <w:rPr>
          <w:rFonts w:ascii="Poppins" w:hAnsi="Poppins" w:cs="Poppins"/>
          <w:noProof/>
        </w:rPr>
        <w:t>amos</w:t>
      </w:r>
      <w:r w:rsidR="00E47638">
        <w:rPr>
          <w:rFonts w:ascii="Poppins" w:hAnsi="Poppins" w:cs="Poppins"/>
          <w:noProof/>
        </w:rPr>
        <w:t xml:space="preserve"> </w:t>
      </w:r>
      <w:r w:rsidRPr="004F68C2">
        <w:rPr>
          <w:rFonts w:ascii="Poppins" w:hAnsi="Poppins" w:cs="Poppins"/>
          <w:noProof/>
        </w:rPr>
        <w:t>uma animação de entrada para os elementos do formulário</w:t>
      </w:r>
      <w:r w:rsidR="00CC5847">
        <w:rPr>
          <w:rFonts w:ascii="Poppins" w:hAnsi="Poppins" w:cs="Poppins"/>
          <w:noProof/>
        </w:rPr>
        <w:t>,</w:t>
      </w:r>
      <w:r w:rsidRPr="004F68C2">
        <w:rPr>
          <w:rFonts w:ascii="Poppins" w:hAnsi="Poppins" w:cs="Poppins"/>
          <w:noProof/>
        </w:rPr>
        <w:t xml:space="preserve"> usando gsap.from() ou gsap.to().</w:t>
      </w:r>
    </w:p>
    <w:p w14:paraId="33B11AEF" w14:textId="77777777" w:rsidR="004F68C2" w:rsidRPr="004F68C2" w:rsidRDefault="004F68C2" w:rsidP="004F68C2">
      <w:pPr>
        <w:numPr>
          <w:ilvl w:val="1"/>
          <w:numId w:val="29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Exemplo para entrada com opacidade e deslizamento:</w:t>
      </w:r>
    </w:p>
    <w:p w14:paraId="5D7ECF31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gsap.from("form input, #entrar", {</w:t>
      </w:r>
    </w:p>
    <w:p w14:paraId="64DF75B9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opacity: 0,</w:t>
      </w:r>
    </w:p>
    <w:p w14:paraId="6BB41BC3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y: 50,</w:t>
      </w:r>
    </w:p>
    <w:p w14:paraId="7799F4B5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duration: 1,</w:t>
      </w:r>
    </w:p>
    <w:p w14:paraId="684DC11B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stagger: 0.2,</w:t>
      </w:r>
    </w:p>
    <w:p w14:paraId="09F624AB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});</w:t>
      </w:r>
    </w:p>
    <w:p w14:paraId="42E97143" w14:textId="0BE3EA0A" w:rsidR="004F68C2" w:rsidRPr="004F68C2" w:rsidRDefault="004F68C2" w:rsidP="004F68C2">
      <w:pPr>
        <w:numPr>
          <w:ilvl w:val="1"/>
          <w:numId w:val="29"/>
        </w:num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Adicion</w:t>
      </w:r>
      <w:r>
        <w:rPr>
          <w:rFonts w:ascii="Poppins" w:hAnsi="Poppins" w:cs="Poppins"/>
          <w:noProof/>
        </w:rPr>
        <w:t>ando</w:t>
      </w:r>
      <w:r w:rsidRPr="004F68C2">
        <w:rPr>
          <w:rFonts w:ascii="Poppins" w:hAnsi="Poppins" w:cs="Poppins"/>
          <w:noProof/>
        </w:rPr>
        <w:t xml:space="preserve"> uma animação leve de pulsação no </w:t>
      </w:r>
      <w:r w:rsidR="00CC5847">
        <w:rPr>
          <w:rFonts w:ascii="Poppins" w:hAnsi="Poppins" w:cs="Poppins"/>
          <w:noProof/>
        </w:rPr>
        <w:t>h</w:t>
      </w:r>
      <w:r w:rsidRPr="004F68C2">
        <w:rPr>
          <w:rFonts w:ascii="Poppins" w:hAnsi="Poppins" w:cs="Poppins"/>
          <w:noProof/>
        </w:rPr>
        <w:t>over do botão:</w:t>
      </w:r>
    </w:p>
    <w:p w14:paraId="363B33BF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button.onmouseover = () =&gt; {</w:t>
      </w:r>
    </w:p>
    <w:p w14:paraId="183CF836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gsap.to(button, { scale: 1.1, duration: 0.2, ease: "power1.inOut", repeat: -1, yoyo: true });</w:t>
      </w:r>
    </w:p>
    <w:p w14:paraId="760AF094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};</w:t>
      </w:r>
    </w:p>
    <w:p w14:paraId="1CBC4A1D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button.onmouseout = () =&gt; {</w:t>
      </w:r>
    </w:p>
    <w:p w14:paraId="7E74072F" w14:textId="77777777" w:rsidR="004F68C2" w:rsidRP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 xml:space="preserve">  gsap.to(button, { scale: 1, duration: 0.2 });</w:t>
      </w:r>
    </w:p>
    <w:p w14:paraId="44448F4F" w14:textId="77777777" w:rsidR="004F68C2" w:rsidRDefault="004F68C2" w:rsidP="004F68C2">
      <w:pPr>
        <w:rPr>
          <w:rFonts w:ascii="Poppins" w:hAnsi="Poppins" w:cs="Poppins"/>
          <w:noProof/>
        </w:rPr>
      </w:pPr>
      <w:r w:rsidRPr="004F68C2">
        <w:rPr>
          <w:rFonts w:ascii="Poppins" w:hAnsi="Poppins" w:cs="Poppins"/>
          <w:noProof/>
        </w:rPr>
        <w:t>};</w:t>
      </w:r>
    </w:p>
    <w:p w14:paraId="7A5DAFB3" w14:textId="77777777" w:rsidR="0035329A" w:rsidRPr="004F68C2" w:rsidRDefault="0035329A" w:rsidP="004F68C2">
      <w:pPr>
        <w:rPr>
          <w:rFonts w:ascii="Poppins" w:hAnsi="Poppins" w:cs="Poppins"/>
          <w:noProof/>
        </w:rPr>
      </w:pPr>
    </w:p>
    <w:p w14:paraId="5B1DE7B5" w14:textId="68918671" w:rsidR="004F68C2" w:rsidRPr="0035329A" w:rsidRDefault="004F68C2" w:rsidP="004F68C2">
      <w:pPr>
        <w:rPr>
          <w:rFonts w:ascii="Poppins" w:hAnsi="Poppins" w:cs="Poppins"/>
          <w:b/>
          <w:bCs/>
          <w:noProof/>
        </w:rPr>
      </w:pPr>
      <w:r w:rsidRPr="0035329A">
        <w:rPr>
          <w:rFonts w:ascii="Poppins" w:hAnsi="Poppins" w:cs="Poppins"/>
          <w:b/>
          <w:bCs/>
          <w:noProof/>
        </w:rPr>
        <w:t>O  código final fica assim</w:t>
      </w:r>
      <w:r w:rsidR="00E47638" w:rsidRPr="00E47638">
        <w:rPr>
          <w:rFonts w:ascii="Poppins" w:hAnsi="Poppins" w:cs="Poppins"/>
          <w:noProof/>
        </w:rPr>
        <w:t xml:space="preserve"> </w:t>
      </w:r>
      <w:r w:rsidR="00E47638">
        <w:rPr>
          <w:rFonts w:ascii="Poppins" w:hAnsi="Poppins" w:cs="Poppins"/>
          <w:noProof/>
        </w:rPr>
        <w:t>(</w:t>
      </w:r>
      <w:r w:rsidR="00E47638" w:rsidRPr="004F68C2">
        <w:rPr>
          <w:rFonts w:ascii="Poppins" w:hAnsi="Poppins" w:cs="Poppins"/>
          <w:noProof/>
        </w:rPr>
        <w:t>script.js</w:t>
      </w:r>
      <w:r w:rsidR="00E47638">
        <w:rPr>
          <w:rFonts w:ascii="Poppins" w:hAnsi="Poppins" w:cs="Poppins"/>
          <w:noProof/>
        </w:rPr>
        <w:t>)</w:t>
      </w:r>
      <w:r w:rsidRPr="0035329A">
        <w:rPr>
          <w:rFonts w:ascii="Poppins" w:hAnsi="Poppins" w:cs="Poppins"/>
          <w:b/>
          <w:bCs/>
          <w:noProof/>
        </w:rPr>
        <w:t>:</w:t>
      </w:r>
    </w:p>
    <w:p w14:paraId="083639A4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document.addEventListener("DOMContentLoaded", () =&gt; {</w:t>
      </w:r>
    </w:p>
    <w:p w14:paraId="234DF610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// Animação de entrada para os campos do formulário com GSAP</w:t>
      </w:r>
    </w:p>
    <w:p w14:paraId="00E5981A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gsap.to("form input, #entrar", {</w:t>
      </w:r>
    </w:p>
    <w:p w14:paraId="0308CEF1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  opacity: 1,</w:t>
      </w:r>
    </w:p>
    <w:p w14:paraId="03F792D7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  y: 0,</w:t>
      </w:r>
    </w:p>
    <w:p w14:paraId="4BC8E791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  duration: 1,</w:t>
      </w:r>
    </w:p>
    <w:p w14:paraId="756887FD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  stagger: 0.2,</w:t>
      </w:r>
    </w:p>
    <w:p w14:paraId="4635EA06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});</w:t>
      </w:r>
    </w:p>
    <w:p w14:paraId="1D5FBE6D" w14:textId="77777777" w:rsidR="0035329A" w:rsidRPr="0035329A" w:rsidRDefault="0035329A" w:rsidP="0035329A">
      <w:pPr>
        <w:rPr>
          <w:rFonts w:ascii="Poppins" w:hAnsi="Poppins" w:cs="Poppins"/>
          <w:noProof/>
        </w:rPr>
      </w:pPr>
    </w:p>
    <w:p w14:paraId="7D1911B1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const button = document.querySelector("#entrar");</w:t>
      </w:r>
    </w:p>
    <w:p w14:paraId="45C8B90C" w14:textId="77777777" w:rsidR="0035329A" w:rsidRPr="0035329A" w:rsidRDefault="0035329A" w:rsidP="0035329A">
      <w:pPr>
        <w:rPr>
          <w:rFonts w:ascii="Poppins" w:hAnsi="Poppins" w:cs="Poppins"/>
          <w:noProof/>
        </w:rPr>
      </w:pPr>
    </w:p>
    <w:p w14:paraId="406FE40A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lastRenderedPageBreak/>
        <w:t>  button.onclick = function (event) {</w:t>
      </w:r>
    </w:p>
    <w:p w14:paraId="1F8C35F1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  event.preventDefault(); // Impede o envio do formulário</w:t>
      </w:r>
    </w:p>
    <w:p w14:paraId="60FE1E03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  button.textContent = "Carregando...";</w:t>
      </w:r>
    </w:p>
    <w:p w14:paraId="0FD25387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  button.classList.add("loading");</w:t>
      </w:r>
    </w:p>
    <w:p w14:paraId="12DB0DE1" w14:textId="77777777" w:rsidR="0035329A" w:rsidRPr="0035329A" w:rsidRDefault="0035329A" w:rsidP="0035329A">
      <w:pPr>
        <w:rPr>
          <w:rFonts w:ascii="Poppins" w:hAnsi="Poppins" w:cs="Poppins"/>
          <w:noProof/>
        </w:rPr>
      </w:pPr>
    </w:p>
    <w:p w14:paraId="78B02E2D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  setTimeout(() =&gt; {</w:t>
      </w:r>
    </w:p>
    <w:p w14:paraId="19E87274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    button.textContent = "Entrar";</w:t>
      </w:r>
    </w:p>
    <w:p w14:paraId="057B9A98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    button.classList.remove("loading");</w:t>
      </w:r>
    </w:p>
    <w:p w14:paraId="71E67383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  }, 3000); // 3 segundos de espera</w:t>
      </w:r>
    </w:p>
    <w:p w14:paraId="30EA4E92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};</w:t>
      </w:r>
    </w:p>
    <w:p w14:paraId="27D4F2C2" w14:textId="77777777" w:rsidR="0035329A" w:rsidRPr="0035329A" w:rsidRDefault="0035329A" w:rsidP="0035329A">
      <w:pPr>
        <w:rPr>
          <w:rFonts w:ascii="Poppins" w:hAnsi="Poppins" w:cs="Poppins"/>
          <w:noProof/>
        </w:rPr>
      </w:pPr>
    </w:p>
    <w:p w14:paraId="2F71CD67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button.onmouseover = () =&gt; {</w:t>
      </w:r>
    </w:p>
    <w:p w14:paraId="3BE1A27D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  gsap.to(button, {</w:t>
      </w:r>
    </w:p>
    <w:p w14:paraId="5A23667B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    scale: 1.1,</w:t>
      </w:r>
    </w:p>
    <w:p w14:paraId="1B1F6B0E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    duration: 0.2,</w:t>
      </w:r>
    </w:p>
    <w:p w14:paraId="1F5AC0EB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    ease: "power1.inOut",</w:t>
      </w:r>
    </w:p>
    <w:p w14:paraId="77A7C020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    repeat: -1,</w:t>
      </w:r>
    </w:p>
    <w:p w14:paraId="798273C6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    yoyo: true,</w:t>
      </w:r>
    </w:p>
    <w:p w14:paraId="1CA05F5A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  });</w:t>
      </w:r>
    </w:p>
    <w:p w14:paraId="4F76D33D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};</w:t>
      </w:r>
    </w:p>
    <w:p w14:paraId="1C92B94F" w14:textId="77777777" w:rsidR="0035329A" w:rsidRPr="0035329A" w:rsidRDefault="0035329A" w:rsidP="0035329A">
      <w:pPr>
        <w:rPr>
          <w:rFonts w:ascii="Poppins" w:hAnsi="Poppins" w:cs="Poppins"/>
          <w:noProof/>
        </w:rPr>
      </w:pPr>
    </w:p>
    <w:p w14:paraId="43DBBFA0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button.onmouseout = () =&gt; {</w:t>
      </w:r>
    </w:p>
    <w:p w14:paraId="6053323E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  gsap.to(button, { scale: 1, duration: 0.2 });</w:t>
      </w:r>
    </w:p>
    <w:p w14:paraId="72BB5B8C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  };</w:t>
      </w:r>
    </w:p>
    <w:p w14:paraId="18B400B3" w14:textId="77777777" w:rsidR="0035329A" w:rsidRPr="0035329A" w:rsidRDefault="0035329A" w:rsidP="0035329A">
      <w:pPr>
        <w:rPr>
          <w:rFonts w:ascii="Poppins" w:hAnsi="Poppins" w:cs="Poppins"/>
          <w:noProof/>
        </w:rPr>
      </w:pPr>
      <w:r w:rsidRPr="0035329A">
        <w:rPr>
          <w:rFonts w:ascii="Poppins" w:hAnsi="Poppins" w:cs="Poppins"/>
          <w:noProof/>
        </w:rPr>
        <w:t>});</w:t>
      </w:r>
    </w:p>
    <w:p w14:paraId="4C8B89CD" w14:textId="77777777" w:rsidR="0035329A" w:rsidRPr="0035329A" w:rsidRDefault="0035329A" w:rsidP="0035329A">
      <w:pPr>
        <w:rPr>
          <w:rFonts w:ascii="Poppins" w:hAnsi="Poppins" w:cs="Poppins"/>
          <w:noProof/>
        </w:rPr>
      </w:pPr>
    </w:p>
    <w:p w14:paraId="001C0A8F" w14:textId="7327222A" w:rsidR="00B513C9" w:rsidRPr="00B513C9" w:rsidRDefault="00B513C9" w:rsidP="006304F0">
      <w:p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b/>
          <w:bCs/>
          <w:noProof/>
        </w:rPr>
        <w:t xml:space="preserve">Teste e </w:t>
      </w:r>
      <w:r w:rsidR="006158D2">
        <w:rPr>
          <w:rFonts w:ascii="Poppins" w:hAnsi="Poppins" w:cs="Poppins"/>
          <w:b/>
          <w:bCs/>
          <w:noProof/>
        </w:rPr>
        <w:t>a</w:t>
      </w:r>
      <w:r w:rsidRPr="00B513C9">
        <w:rPr>
          <w:rFonts w:ascii="Poppins" w:hAnsi="Poppins" w:cs="Poppins"/>
          <w:b/>
          <w:bCs/>
          <w:noProof/>
        </w:rPr>
        <w:t>justes</w:t>
      </w:r>
    </w:p>
    <w:p w14:paraId="4ECDB4E3" w14:textId="46D0499A" w:rsidR="00B513C9" w:rsidRPr="00B513C9" w:rsidRDefault="00B513C9" w:rsidP="00B513C9">
      <w:pPr>
        <w:numPr>
          <w:ilvl w:val="1"/>
          <w:numId w:val="40"/>
        </w:num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Abra a página e teste cada animação</w:t>
      </w:r>
      <w:r w:rsidR="00CC5847">
        <w:rPr>
          <w:rFonts w:ascii="Poppins" w:hAnsi="Poppins" w:cs="Poppins"/>
          <w:noProof/>
        </w:rPr>
        <w:t>,</w:t>
      </w:r>
      <w:r w:rsidRPr="00B513C9">
        <w:rPr>
          <w:rFonts w:ascii="Poppins" w:hAnsi="Poppins" w:cs="Poppins"/>
          <w:noProof/>
        </w:rPr>
        <w:t xml:space="preserve"> para garantir que esteja suave e agradável.</w:t>
      </w:r>
    </w:p>
    <w:p w14:paraId="44A1575C" w14:textId="77777777" w:rsidR="00B513C9" w:rsidRDefault="00B513C9" w:rsidP="00B513C9">
      <w:pPr>
        <w:numPr>
          <w:ilvl w:val="1"/>
          <w:numId w:val="40"/>
        </w:num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>Faça ajustes nas durações, escalas e outras propriedades, buscando o melhor efeito visual e de usabilidade.</w:t>
      </w:r>
    </w:p>
    <w:p w14:paraId="328ACD70" w14:textId="77777777" w:rsidR="006158D2" w:rsidRPr="00B513C9" w:rsidRDefault="006158D2" w:rsidP="006158D2">
      <w:pPr>
        <w:rPr>
          <w:rFonts w:ascii="Poppins" w:hAnsi="Poppins" w:cs="Poppins"/>
          <w:noProof/>
        </w:rPr>
      </w:pPr>
    </w:p>
    <w:p w14:paraId="7725537F" w14:textId="77777777" w:rsidR="0048200E" w:rsidRDefault="0048200E" w:rsidP="00B513C9">
      <w:pPr>
        <w:ind w:firstLine="708"/>
        <w:rPr>
          <w:rFonts w:ascii="Poppins" w:hAnsi="Poppins" w:cs="Poppins"/>
          <w:b/>
          <w:bCs/>
          <w:noProof/>
        </w:rPr>
      </w:pPr>
    </w:p>
    <w:p w14:paraId="7CA1460D" w14:textId="3F5691D4" w:rsidR="00B513C9" w:rsidRDefault="00B513C9" w:rsidP="00B513C9">
      <w:pPr>
        <w:ind w:firstLine="708"/>
        <w:rPr>
          <w:rFonts w:ascii="Poppins" w:hAnsi="Poppins" w:cs="Poppins"/>
          <w:b/>
          <w:bCs/>
          <w:noProof/>
        </w:rPr>
      </w:pPr>
      <w:r w:rsidRPr="00B513C9">
        <w:rPr>
          <w:rFonts w:ascii="Poppins" w:hAnsi="Poppins" w:cs="Poppins"/>
          <w:b/>
          <w:bCs/>
          <w:noProof/>
        </w:rPr>
        <w:t xml:space="preserve">Perguntas </w:t>
      </w:r>
    </w:p>
    <w:p w14:paraId="74FD2A74" w14:textId="77777777" w:rsidR="006158D2" w:rsidRPr="00B513C9" w:rsidRDefault="006158D2" w:rsidP="00B513C9">
      <w:pPr>
        <w:ind w:firstLine="708"/>
        <w:rPr>
          <w:rFonts w:ascii="Poppins" w:hAnsi="Poppins" w:cs="Poppins"/>
          <w:b/>
          <w:bCs/>
          <w:noProof/>
        </w:rPr>
      </w:pPr>
    </w:p>
    <w:p w14:paraId="52095490" w14:textId="6F3C4293" w:rsidR="00B513C9" w:rsidRDefault="00B513C9" w:rsidP="00B513C9">
      <w:pPr>
        <w:numPr>
          <w:ilvl w:val="0"/>
          <w:numId w:val="41"/>
        </w:num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lastRenderedPageBreak/>
        <w:t>Como a adição de animações melhora a experiência de usuário em uma página web?</w:t>
      </w:r>
      <w:r w:rsidR="0042351B">
        <w:rPr>
          <w:rFonts w:ascii="Poppins" w:hAnsi="Poppins" w:cs="Poppins"/>
          <w:noProof/>
        </w:rPr>
        <w:br/>
      </w:r>
      <w:r w:rsidR="0042351B">
        <w:rPr>
          <w:rFonts w:ascii="Poppins" w:hAnsi="Poppins" w:cs="Poppins"/>
          <w:b/>
          <w:bCs/>
          <w:noProof/>
        </w:rPr>
        <w:t>Deixando visualmente mais bonito e com aspecto de fluidez.</w:t>
      </w:r>
    </w:p>
    <w:p w14:paraId="11D08633" w14:textId="77777777" w:rsidR="006158D2" w:rsidRPr="00B513C9" w:rsidRDefault="006158D2" w:rsidP="006158D2">
      <w:pPr>
        <w:rPr>
          <w:rFonts w:ascii="Poppins" w:hAnsi="Poppins" w:cs="Poppins"/>
          <w:noProof/>
        </w:rPr>
      </w:pPr>
    </w:p>
    <w:p w14:paraId="189D2707" w14:textId="74C575FA" w:rsidR="006158D2" w:rsidRPr="006158D2" w:rsidRDefault="00B513C9" w:rsidP="00E02C3C">
      <w:pPr>
        <w:numPr>
          <w:ilvl w:val="0"/>
          <w:numId w:val="41"/>
        </w:numPr>
        <w:rPr>
          <w:rFonts w:ascii="Poppins" w:hAnsi="Poppins" w:cs="Poppins"/>
          <w:noProof/>
        </w:rPr>
      </w:pPr>
      <w:r w:rsidRPr="006158D2">
        <w:rPr>
          <w:rFonts w:ascii="Poppins" w:hAnsi="Poppins" w:cs="Poppins"/>
          <w:noProof/>
        </w:rPr>
        <w:t>O que pode acontecer com o desempenho da página ao</w:t>
      </w:r>
      <w:r w:rsidR="009C48E6">
        <w:rPr>
          <w:rFonts w:ascii="Poppins" w:hAnsi="Poppins" w:cs="Poppins"/>
          <w:noProof/>
        </w:rPr>
        <w:t xml:space="preserve"> se</w:t>
      </w:r>
      <w:r w:rsidRPr="006158D2">
        <w:rPr>
          <w:rFonts w:ascii="Poppins" w:hAnsi="Poppins" w:cs="Poppins"/>
          <w:noProof/>
        </w:rPr>
        <w:t xml:space="preserve"> adicionar várias animações? Quais práticas você aplicaria para minimizar o impacto?</w:t>
      </w:r>
      <w:r w:rsidR="0042351B">
        <w:rPr>
          <w:rFonts w:ascii="Poppins" w:hAnsi="Poppins" w:cs="Poppins"/>
          <w:noProof/>
        </w:rPr>
        <w:br/>
      </w:r>
      <w:r w:rsidR="0042351B">
        <w:rPr>
          <w:rFonts w:ascii="Poppins" w:hAnsi="Poppins" w:cs="Poppins"/>
          <w:b/>
          <w:bCs/>
          <w:noProof/>
        </w:rPr>
        <w:t>Rodar mal. Eu avaliaria o motivo do mal desempenho e otimizaria as animações ou removeria algumas.</w:t>
      </w:r>
    </w:p>
    <w:p w14:paraId="61C3338A" w14:textId="77777777" w:rsidR="006158D2" w:rsidRPr="00B513C9" w:rsidRDefault="006158D2" w:rsidP="006158D2">
      <w:pPr>
        <w:rPr>
          <w:rFonts w:ascii="Poppins" w:hAnsi="Poppins" w:cs="Poppins"/>
          <w:noProof/>
        </w:rPr>
      </w:pPr>
    </w:p>
    <w:p w14:paraId="0A371FBE" w14:textId="6712F796" w:rsidR="00B513C9" w:rsidRPr="00B513C9" w:rsidRDefault="00B513C9" w:rsidP="00B513C9">
      <w:pPr>
        <w:numPr>
          <w:ilvl w:val="0"/>
          <w:numId w:val="41"/>
        </w:numPr>
        <w:rPr>
          <w:rFonts w:ascii="Poppins" w:hAnsi="Poppins" w:cs="Poppins"/>
          <w:noProof/>
        </w:rPr>
      </w:pPr>
      <w:r w:rsidRPr="00B513C9">
        <w:rPr>
          <w:rFonts w:ascii="Poppins" w:hAnsi="Poppins" w:cs="Poppins"/>
          <w:noProof/>
        </w:rPr>
        <w:t xml:space="preserve">Qual </w:t>
      </w:r>
      <w:r w:rsidR="009C48E6">
        <w:rPr>
          <w:rFonts w:ascii="Poppins" w:hAnsi="Poppins" w:cs="Poppins"/>
          <w:noProof/>
        </w:rPr>
        <w:t xml:space="preserve">é </w:t>
      </w:r>
      <w:r w:rsidRPr="00B513C9">
        <w:rPr>
          <w:rFonts w:ascii="Poppins" w:hAnsi="Poppins" w:cs="Poppins"/>
          <w:noProof/>
        </w:rPr>
        <w:t>a diferença prática entre usar animações CSS e JavaScript? Em que situações você escolheria uma abordagem em vez da outra?</w:t>
      </w:r>
      <w:r w:rsidR="0042351B">
        <w:rPr>
          <w:rFonts w:ascii="Poppins" w:hAnsi="Poppins" w:cs="Poppins"/>
          <w:noProof/>
        </w:rPr>
        <w:br/>
      </w:r>
      <w:r w:rsidR="0042351B">
        <w:rPr>
          <w:rFonts w:ascii="Poppins" w:hAnsi="Poppins" w:cs="Poppins"/>
          <w:b/>
          <w:bCs/>
          <w:noProof/>
        </w:rPr>
        <w:t>Para animaçoes mais simples eu optaria pelo css e para mais complexas eu usaria javascript.</w:t>
      </w:r>
    </w:p>
    <w:p w14:paraId="7FC96A8D" w14:textId="77777777" w:rsidR="00B513C9" w:rsidRPr="00B513C9" w:rsidRDefault="00000000" w:rsidP="00B513C9">
      <w:pPr>
        <w:ind w:firstLine="708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4D819ACA">
          <v:rect id="_x0000_i1033" style="width:0;height:1.5pt" o:hralign="center" o:hrstd="t" o:hr="t" fillcolor="#a0a0a0" stroked="f"/>
        </w:pict>
      </w:r>
    </w:p>
    <w:sectPr w:rsidR="00B513C9" w:rsidRPr="00B513C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F2BF0" w14:textId="77777777" w:rsidR="00A977F5" w:rsidRDefault="00A977F5">
      <w:r>
        <w:separator/>
      </w:r>
    </w:p>
  </w:endnote>
  <w:endnote w:type="continuationSeparator" w:id="0">
    <w:p w14:paraId="08C42351" w14:textId="77777777" w:rsidR="00A977F5" w:rsidRDefault="00A977F5">
      <w:r>
        <w:continuationSeparator/>
      </w:r>
    </w:p>
  </w:endnote>
  <w:endnote w:type="continuationNotice" w:id="1">
    <w:p w14:paraId="6DECBE50" w14:textId="77777777" w:rsidR="00A977F5" w:rsidRDefault="00A977F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5F59BA48" w14:textId="77777777" w:rsidR="002D7D5D" w:rsidRDefault="00160195" w:rsidP="0077712E">
            <w:pPr>
              <w:pStyle w:val="Rodap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5D187109" w14:textId="0F4A859D" w:rsidR="002D7D5D" w:rsidRDefault="009B33B6" w:rsidP="0077712E">
            <w:pPr>
              <w:pStyle w:val="Rodap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281C00">
              <w:rPr>
                <w:rFonts w:ascii="Poppins" w:hAnsi="Poppins" w:cs="Poppins"/>
                <w:sz w:val="20"/>
                <w:szCs w:val="20"/>
              </w:rPr>
              <w:t xml:space="preserve">Unidade: </w:t>
            </w:r>
            <w:r w:rsidR="004610A3" w:rsidRPr="004610A3">
              <w:rPr>
                <w:rFonts w:ascii="Poppins" w:hAnsi="Poppins" w:cs="Poppins"/>
                <w:sz w:val="20"/>
                <w:szCs w:val="20"/>
              </w:rPr>
              <w:t xml:space="preserve">Estilização de </w:t>
            </w:r>
            <w:r w:rsidR="00D64E8F">
              <w:rPr>
                <w:rFonts w:ascii="Poppins" w:hAnsi="Poppins" w:cs="Poppins"/>
                <w:sz w:val="20"/>
                <w:szCs w:val="20"/>
              </w:rPr>
              <w:t>p</w:t>
            </w:r>
            <w:r w:rsidR="004610A3" w:rsidRPr="004610A3">
              <w:rPr>
                <w:rFonts w:ascii="Poppins" w:hAnsi="Poppins" w:cs="Poppins"/>
                <w:sz w:val="20"/>
                <w:szCs w:val="20"/>
              </w:rPr>
              <w:t xml:space="preserve">áginas, </w:t>
            </w:r>
            <w:r w:rsidR="00D64E8F">
              <w:rPr>
                <w:rFonts w:ascii="Poppins" w:hAnsi="Poppins" w:cs="Poppins"/>
                <w:sz w:val="20"/>
                <w:szCs w:val="20"/>
              </w:rPr>
              <w:t>f</w:t>
            </w:r>
            <w:r w:rsidR="004610A3" w:rsidRPr="004610A3">
              <w:rPr>
                <w:rFonts w:ascii="Poppins" w:hAnsi="Poppins" w:cs="Poppins"/>
                <w:sz w:val="20"/>
                <w:szCs w:val="20"/>
              </w:rPr>
              <w:t xml:space="preserve">erramentas de </w:t>
            </w:r>
            <w:r w:rsidR="00D64E8F">
              <w:rPr>
                <w:rFonts w:ascii="Poppins" w:hAnsi="Poppins" w:cs="Poppins"/>
                <w:sz w:val="20"/>
                <w:szCs w:val="20"/>
              </w:rPr>
              <w:t>d</w:t>
            </w:r>
            <w:r w:rsidR="004610A3" w:rsidRPr="004610A3">
              <w:rPr>
                <w:rFonts w:ascii="Poppins" w:hAnsi="Poppins" w:cs="Poppins"/>
                <w:sz w:val="20"/>
                <w:szCs w:val="20"/>
              </w:rPr>
              <w:t xml:space="preserve">esenvolvimento e </w:t>
            </w:r>
            <w:r w:rsidR="00D64E8F">
              <w:rPr>
                <w:rFonts w:ascii="Poppins" w:hAnsi="Poppins" w:cs="Poppins"/>
                <w:sz w:val="20"/>
                <w:szCs w:val="20"/>
              </w:rPr>
              <w:t>p</w:t>
            </w:r>
            <w:r w:rsidR="004610A3" w:rsidRPr="004610A3">
              <w:rPr>
                <w:rFonts w:ascii="Poppins" w:hAnsi="Poppins" w:cs="Poppins"/>
                <w:sz w:val="20"/>
                <w:szCs w:val="20"/>
              </w:rPr>
              <w:t>erformance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4722E37D" w14:textId="176B1FD8" w:rsidR="00160195" w:rsidRPr="00814E58" w:rsidRDefault="009B33B6" w:rsidP="0077712E">
            <w:pPr>
              <w:pStyle w:val="Rodap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48200E">
              <w:rPr>
                <w:rFonts w:ascii="Poppins" w:hAnsi="Poppins" w:cs="Poppins"/>
                <w:sz w:val="20"/>
                <w:szCs w:val="20"/>
              </w:rPr>
              <w:t>C</w:t>
            </w:r>
            <w:r w:rsidR="00D958AB">
              <w:rPr>
                <w:rFonts w:ascii="Poppins" w:hAnsi="Poppins" w:cs="Poppins"/>
                <w:sz w:val="20"/>
                <w:szCs w:val="20"/>
              </w:rPr>
              <w:t>omponente</w:t>
            </w:r>
            <w:r w:rsidR="003F11C4">
              <w:rPr>
                <w:rFonts w:ascii="Poppins" w:hAnsi="Poppins" w:cs="Poppins"/>
                <w:sz w:val="20"/>
                <w:szCs w:val="20"/>
              </w:rPr>
              <w:t xml:space="preserve">: </w:t>
            </w:r>
            <w:r w:rsidR="003F11C4" w:rsidRPr="003F11C4">
              <w:rPr>
                <w:rFonts w:ascii="Poppins" w:hAnsi="Poppins" w:cs="Poppins"/>
                <w:sz w:val="20"/>
                <w:szCs w:val="20"/>
              </w:rPr>
              <w:t xml:space="preserve">Programação </w:t>
            </w:r>
            <w:r w:rsidR="00D64E8F" w:rsidRPr="00826BAD">
              <w:rPr>
                <w:rFonts w:ascii="Poppins" w:hAnsi="Poppins" w:cs="Poppins"/>
                <w:i/>
                <w:iCs/>
                <w:sz w:val="20"/>
                <w:szCs w:val="20"/>
              </w:rPr>
              <w:t>f</w:t>
            </w:r>
            <w:r w:rsidR="003F11C4" w:rsidRPr="00826BAD">
              <w:rPr>
                <w:rFonts w:ascii="Poppins" w:hAnsi="Poppins" w:cs="Poppins"/>
                <w:i/>
                <w:iCs/>
                <w:sz w:val="20"/>
                <w:szCs w:val="20"/>
              </w:rPr>
              <w:t>ront-</w:t>
            </w:r>
            <w:proofErr w:type="spellStart"/>
            <w:r w:rsidR="00D64E8F" w:rsidRPr="00826BAD">
              <w:rPr>
                <w:rFonts w:ascii="Poppins" w:hAnsi="Poppins" w:cs="Poppins"/>
                <w:i/>
                <w:iCs/>
                <w:sz w:val="20"/>
                <w:szCs w:val="20"/>
              </w:rPr>
              <w:t>e</w:t>
            </w:r>
            <w:r w:rsidR="003F11C4" w:rsidRPr="00826BAD">
              <w:rPr>
                <w:rFonts w:ascii="Poppins" w:hAnsi="Poppins" w:cs="Poppins"/>
                <w:i/>
                <w:iCs/>
                <w:sz w:val="20"/>
                <w:szCs w:val="20"/>
              </w:rPr>
              <w:t>nd</w:t>
            </w:r>
            <w:proofErr w:type="spellEnd"/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8A363" w14:textId="77777777" w:rsidR="00E643E8" w:rsidRDefault="00E643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BC4F5" w14:textId="77777777" w:rsidR="00A977F5" w:rsidRDefault="00A977F5">
      <w:r>
        <w:separator/>
      </w:r>
    </w:p>
  </w:footnote>
  <w:footnote w:type="continuationSeparator" w:id="0">
    <w:p w14:paraId="68CD729F" w14:textId="77777777" w:rsidR="00A977F5" w:rsidRDefault="00A977F5">
      <w:r>
        <w:continuationSeparator/>
      </w:r>
    </w:p>
  </w:footnote>
  <w:footnote w:type="continuationNotice" w:id="1">
    <w:p w14:paraId="737F7CD9" w14:textId="77777777" w:rsidR="00A977F5" w:rsidRDefault="00A977F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EBF75" w14:textId="77777777" w:rsidR="00E643E8" w:rsidRDefault="00E643E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6ADF6798" w:rsidR="00E227A8" w:rsidRDefault="00E643E8" w:rsidP="00E227A8">
    <w:pPr>
      <w:pStyle w:val="Cabealho"/>
      <w:jc w:val="right"/>
    </w:pPr>
    <w:r>
      <w:rPr>
        <w:noProof/>
      </w:rPr>
      <w:drawing>
        <wp:inline distT="0" distB="0" distL="0" distR="0" wp14:anchorId="179611C1" wp14:editId="26BA24A8">
          <wp:extent cx="1440002" cy="651601"/>
          <wp:effectExtent l="0" t="0" r="8255" b="0"/>
          <wp:docPr id="1185233855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23385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DF747" w14:textId="77777777" w:rsidR="00E643E8" w:rsidRDefault="00E643E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74B3"/>
    <w:multiLevelType w:val="multilevel"/>
    <w:tmpl w:val="8AF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A16D8"/>
    <w:multiLevelType w:val="multilevel"/>
    <w:tmpl w:val="11F0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36A95"/>
    <w:multiLevelType w:val="multilevel"/>
    <w:tmpl w:val="5C2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E0F21"/>
    <w:multiLevelType w:val="hybridMultilevel"/>
    <w:tmpl w:val="05D2B4A2"/>
    <w:lvl w:ilvl="0" w:tplc="4FC6B6AA">
      <w:start w:val="1"/>
      <w:numFmt w:val="decimal"/>
      <w:lvlText w:val="%1."/>
      <w:lvlJc w:val="left"/>
      <w:pPr>
        <w:ind w:left="720" w:hanging="360"/>
      </w:pPr>
      <w:rPr>
        <w:rFonts w:ascii="Poppins" w:eastAsia="Times New Roman" w:hAnsi="Poppins" w:cs="Poppins"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52D15"/>
    <w:multiLevelType w:val="multilevel"/>
    <w:tmpl w:val="9414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992056"/>
    <w:multiLevelType w:val="multilevel"/>
    <w:tmpl w:val="8AEE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36894"/>
    <w:multiLevelType w:val="multilevel"/>
    <w:tmpl w:val="95E8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273E1"/>
    <w:multiLevelType w:val="multilevel"/>
    <w:tmpl w:val="AA8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7105D"/>
    <w:multiLevelType w:val="multilevel"/>
    <w:tmpl w:val="D092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60D5E"/>
    <w:multiLevelType w:val="multilevel"/>
    <w:tmpl w:val="EA44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A74D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CB4435"/>
    <w:multiLevelType w:val="hybridMultilevel"/>
    <w:tmpl w:val="F37ED4D2"/>
    <w:lvl w:ilvl="0" w:tplc="2182D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E2A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CC3E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6E94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381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D41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024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EC17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8CD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8767860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C10E03"/>
    <w:multiLevelType w:val="multilevel"/>
    <w:tmpl w:val="86E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63ACC"/>
    <w:multiLevelType w:val="multilevel"/>
    <w:tmpl w:val="BB24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B2EDD"/>
    <w:multiLevelType w:val="multilevel"/>
    <w:tmpl w:val="3D2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26912"/>
    <w:multiLevelType w:val="multilevel"/>
    <w:tmpl w:val="2C6C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8553CE"/>
    <w:multiLevelType w:val="multilevel"/>
    <w:tmpl w:val="B766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0789C"/>
    <w:multiLevelType w:val="multilevel"/>
    <w:tmpl w:val="A600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390A3F"/>
    <w:multiLevelType w:val="multilevel"/>
    <w:tmpl w:val="632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00418"/>
    <w:multiLevelType w:val="multilevel"/>
    <w:tmpl w:val="96F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16A0B"/>
    <w:multiLevelType w:val="multilevel"/>
    <w:tmpl w:val="D7C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10A60"/>
    <w:multiLevelType w:val="multilevel"/>
    <w:tmpl w:val="7CDA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E0332"/>
    <w:multiLevelType w:val="multilevel"/>
    <w:tmpl w:val="A21C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3464E"/>
    <w:multiLevelType w:val="multilevel"/>
    <w:tmpl w:val="B89CF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056153"/>
    <w:multiLevelType w:val="multilevel"/>
    <w:tmpl w:val="F284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BC442F"/>
    <w:multiLevelType w:val="multilevel"/>
    <w:tmpl w:val="2146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C214B2"/>
    <w:multiLevelType w:val="multilevel"/>
    <w:tmpl w:val="5B88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3009A8"/>
    <w:multiLevelType w:val="hybridMultilevel"/>
    <w:tmpl w:val="309A040C"/>
    <w:lvl w:ilvl="0" w:tplc="B11C3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E45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705F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80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F659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FC46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465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7A33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A67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70C7513"/>
    <w:multiLevelType w:val="multilevel"/>
    <w:tmpl w:val="55C4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B6C7C"/>
    <w:multiLevelType w:val="multilevel"/>
    <w:tmpl w:val="1C5C7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DF53A4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8D1670"/>
    <w:multiLevelType w:val="multilevel"/>
    <w:tmpl w:val="1D9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28446D"/>
    <w:multiLevelType w:val="multilevel"/>
    <w:tmpl w:val="B03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013A39"/>
    <w:multiLevelType w:val="multilevel"/>
    <w:tmpl w:val="C296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7468BB"/>
    <w:multiLevelType w:val="multilevel"/>
    <w:tmpl w:val="522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B5D63DA"/>
    <w:multiLevelType w:val="multilevel"/>
    <w:tmpl w:val="D99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330584"/>
    <w:multiLevelType w:val="multilevel"/>
    <w:tmpl w:val="A4C6D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CB2D1B"/>
    <w:multiLevelType w:val="hybridMultilevel"/>
    <w:tmpl w:val="5CBC09CA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7070202">
    <w:abstractNumId w:val="13"/>
  </w:num>
  <w:num w:numId="2" w16cid:durableId="1911381479">
    <w:abstractNumId w:val="14"/>
  </w:num>
  <w:num w:numId="3" w16cid:durableId="823663702">
    <w:abstractNumId w:val="39"/>
  </w:num>
  <w:num w:numId="4" w16cid:durableId="1795100588">
    <w:abstractNumId w:val="19"/>
  </w:num>
  <w:num w:numId="5" w16cid:durableId="2039891086">
    <w:abstractNumId w:val="12"/>
  </w:num>
  <w:num w:numId="6" w16cid:durableId="619997924">
    <w:abstractNumId w:val="3"/>
  </w:num>
  <w:num w:numId="7" w16cid:durableId="1812361860">
    <w:abstractNumId w:val="34"/>
  </w:num>
  <w:num w:numId="8" w16cid:durableId="380131810">
    <w:abstractNumId w:val="10"/>
  </w:num>
  <w:num w:numId="9" w16cid:durableId="1863475779">
    <w:abstractNumId w:val="31"/>
  </w:num>
  <w:num w:numId="10" w16cid:durableId="446899403">
    <w:abstractNumId w:val="11"/>
  </w:num>
  <w:num w:numId="11" w16cid:durableId="683747618">
    <w:abstractNumId w:val="35"/>
  </w:num>
  <w:num w:numId="12" w16cid:durableId="1086538853">
    <w:abstractNumId w:val="7"/>
  </w:num>
  <w:num w:numId="13" w16cid:durableId="420417788">
    <w:abstractNumId w:val="38"/>
  </w:num>
  <w:num w:numId="14" w16cid:durableId="2141457503">
    <w:abstractNumId w:val="22"/>
  </w:num>
  <w:num w:numId="15" w16cid:durableId="587932924">
    <w:abstractNumId w:val="2"/>
  </w:num>
  <w:num w:numId="16" w16cid:durableId="862092643">
    <w:abstractNumId w:val="24"/>
  </w:num>
  <w:num w:numId="17" w16cid:durableId="933786288">
    <w:abstractNumId w:val="40"/>
  </w:num>
  <w:num w:numId="18" w16cid:durableId="229268768">
    <w:abstractNumId w:val="15"/>
  </w:num>
  <w:num w:numId="19" w16cid:durableId="218593377">
    <w:abstractNumId w:val="23"/>
  </w:num>
  <w:num w:numId="20" w16cid:durableId="1915578414">
    <w:abstractNumId w:val="36"/>
  </w:num>
  <w:num w:numId="21" w16cid:durableId="1086001288">
    <w:abstractNumId w:val="9"/>
  </w:num>
  <w:num w:numId="22" w16cid:durableId="1394038294">
    <w:abstractNumId w:val="17"/>
  </w:num>
  <w:num w:numId="23" w16cid:durableId="1425178451">
    <w:abstractNumId w:val="4"/>
  </w:num>
  <w:num w:numId="24" w16cid:durableId="520629249">
    <w:abstractNumId w:val="37"/>
  </w:num>
  <w:num w:numId="25" w16cid:durableId="8796362">
    <w:abstractNumId w:val="21"/>
  </w:num>
  <w:num w:numId="26" w16cid:durableId="1931424319">
    <w:abstractNumId w:val="29"/>
  </w:num>
  <w:num w:numId="27" w16cid:durableId="2116055258">
    <w:abstractNumId w:val="20"/>
  </w:num>
  <w:num w:numId="28" w16cid:durableId="888421762">
    <w:abstractNumId w:val="27"/>
  </w:num>
  <w:num w:numId="29" w16cid:durableId="1074009411">
    <w:abstractNumId w:val="33"/>
  </w:num>
  <w:num w:numId="30" w16cid:durableId="630407123">
    <w:abstractNumId w:val="26"/>
  </w:num>
  <w:num w:numId="31" w16cid:durableId="1315379145">
    <w:abstractNumId w:val="16"/>
  </w:num>
  <w:num w:numId="32" w16cid:durableId="1019545053">
    <w:abstractNumId w:val="6"/>
  </w:num>
  <w:num w:numId="33" w16cid:durableId="1037195348">
    <w:abstractNumId w:val="30"/>
  </w:num>
  <w:num w:numId="34" w16cid:durableId="1701122214">
    <w:abstractNumId w:val="18"/>
  </w:num>
  <w:num w:numId="35" w16cid:durableId="70200903">
    <w:abstractNumId w:val="8"/>
  </w:num>
  <w:num w:numId="36" w16cid:durableId="117191783">
    <w:abstractNumId w:val="25"/>
  </w:num>
  <w:num w:numId="37" w16cid:durableId="1176073364">
    <w:abstractNumId w:val="5"/>
  </w:num>
  <w:num w:numId="38" w16cid:durableId="2069186582">
    <w:abstractNumId w:val="32"/>
  </w:num>
  <w:num w:numId="39" w16cid:durableId="1242987633">
    <w:abstractNumId w:val="0"/>
  </w:num>
  <w:num w:numId="40" w16cid:durableId="665278729">
    <w:abstractNumId w:val="1"/>
  </w:num>
  <w:num w:numId="41" w16cid:durableId="414934965">
    <w:abstractNumId w:val="41"/>
  </w:num>
  <w:num w:numId="42" w16cid:durableId="908612893">
    <w:abstractNumId w:val="28"/>
  </w:num>
  <w:num w:numId="43" w16cid:durableId="498538870">
    <w:abstractNumId w:val="4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16193"/>
    <w:rsid w:val="0002550C"/>
    <w:rsid w:val="000278D8"/>
    <w:rsid w:val="000311CD"/>
    <w:rsid w:val="00033980"/>
    <w:rsid w:val="000411E5"/>
    <w:rsid w:val="00041FED"/>
    <w:rsid w:val="00093C5A"/>
    <w:rsid w:val="000A4E65"/>
    <w:rsid w:val="000B714B"/>
    <w:rsid w:val="000C6619"/>
    <w:rsid w:val="000D2452"/>
    <w:rsid w:val="000D596E"/>
    <w:rsid w:val="000D61BD"/>
    <w:rsid w:val="000D6E20"/>
    <w:rsid w:val="000F7DE9"/>
    <w:rsid w:val="00110E4A"/>
    <w:rsid w:val="00124756"/>
    <w:rsid w:val="00126966"/>
    <w:rsid w:val="00131E78"/>
    <w:rsid w:val="00160195"/>
    <w:rsid w:val="001904F2"/>
    <w:rsid w:val="001916A7"/>
    <w:rsid w:val="001976C6"/>
    <w:rsid w:val="001A2D86"/>
    <w:rsid w:val="001A32C9"/>
    <w:rsid w:val="001C335A"/>
    <w:rsid w:val="001E7BC0"/>
    <w:rsid w:val="001F63E7"/>
    <w:rsid w:val="0020278E"/>
    <w:rsid w:val="00204570"/>
    <w:rsid w:val="00206442"/>
    <w:rsid w:val="002344C7"/>
    <w:rsid w:val="0023450C"/>
    <w:rsid w:val="002372B1"/>
    <w:rsid w:val="00252F67"/>
    <w:rsid w:val="00256C3B"/>
    <w:rsid w:val="00256D8D"/>
    <w:rsid w:val="002632D3"/>
    <w:rsid w:val="00264B6B"/>
    <w:rsid w:val="00265DC0"/>
    <w:rsid w:val="002668E0"/>
    <w:rsid w:val="00281C00"/>
    <w:rsid w:val="002B24DB"/>
    <w:rsid w:val="002C6EC9"/>
    <w:rsid w:val="002D1A6D"/>
    <w:rsid w:val="002D31F9"/>
    <w:rsid w:val="002D51E3"/>
    <w:rsid w:val="002D6138"/>
    <w:rsid w:val="002D7D5D"/>
    <w:rsid w:val="002E18AA"/>
    <w:rsid w:val="002E6314"/>
    <w:rsid w:val="002F4499"/>
    <w:rsid w:val="003009B4"/>
    <w:rsid w:val="003031BD"/>
    <w:rsid w:val="00305F67"/>
    <w:rsid w:val="0033403C"/>
    <w:rsid w:val="003365AE"/>
    <w:rsid w:val="003417B4"/>
    <w:rsid w:val="0035329A"/>
    <w:rsid w:val="00367C72"/>
    <w:rsid w:val="00382FF5"/>
    <w:rsid w:val="003C032E"/>
    <w:rsid w:val="003D310A"/>
    <w:rsid w:val="003D71CA"/>
    <w:rsid w:val="003F11C4"/>
    <w:rsid w:val="00413351"/>
    <w:rsid w:val="0042351B"/>
    <w:rsid w:val="00452C8B"/>
    <w:rsid w:val="00454835"/>
    <w:rsid w:val="004610A3"/>
    <w:rsid w:val="00464B32"/>
    <w:rsid w:val="00476395"/>
    <w:rsid w:val="0048200E"/>
    <w:rsid w:val="00491C71"/>
    <w:rsid w:val="004928D1"/>
    <w:rsid w:val="00493B10"/>
    <w:rsid w:val="004B66A3"/>
    <w:rsid w:val="004C1912"/>
    <w:rsid w:val="004E713D"/>
    <w:rsid w:val="004E73B9"/>
    <w:rsid w:val="004F68C2"/>
    <w:rsid w:val="0054587F"/>
    <w:rsid w:val="005517B2"/>
    <w:rsid w:val="00567CC1"/>
    <w:rsid w:val="00585F34"/>
    <w:rsid w:val="00594646"/>
    <w:rsid w:val="005A5A09"/>
    <w:rsid w:val="005C53D4"/>
    <w:rsid w:val="005E1E05"/>
    <w:rsid w:val="005E4165"/>
    <w:rsid w:val="005F74BB"/>
    <w:rsid w:val="0060776C"/>
    <w:rsid w:val="006158D2"/>
    <w:rsid w:val="00623CFB"/>
    <w:rsid w:val="006304F0"/>
    <w:rsid w:val="0063273B"/>
    <w:rsid w:val="00646214"/>
    <w:rsid w:val="006703F8"/>
    <w:rsid w:val="0067402E"/>
    <w:rsid w:val="006761D5"/>
    <w:rsid w:val="00676B29"/>
    <w:rsid w:val="00696811"/>
    <w:rsid w:val="006A0B21"/>
    <w:rsid w:val="006B3AE9"/>
    <w:rsid w:val="006D04F2"/>
    <w:rsid w:val="007139E5"/>
    <w:rsid w:val="00723D5E"/>
    <w:rsid w:val="00732D76"/>
    <w:rsid w:val="007671B4"/>
    <w:rsid w:val="00773A8C"/>
    <w:rsid w:val="0077712E"/>
    <w:rsid w:val="0078262D"/>
    <w:rsid w:val="007B6ABF"/>
    <w:rsid w:val="007E00CC"/>
    <w:rsid w:val="007F7E7C"/>
    <w:rsid w:val="0080179B"/>
    <w:rsid w:val="00814E58"/>
    <w:rsid w:val="00826BAD"/>
    <w:rsid w:val="008343FE"/>
    <w:rsid w:val="0083474B"/>
    <w:rsid w:val="00837BDA"/>
    <w:rsid w:val="00841D59"/>
    <w:rsid w:val="00845900"/>
    <w:rsid w:val="00851368"/>
    <w:rsid w:val="0085229C"/>
    <w:rsid w:val="008708BF"/>
    <w:rsid w:val="00875DD6"/>
    <w:rsid w:val="008925A9"/>
    <w:rsid w:val="008941C5"/>
    <w:rsid w:val="00896814"/>
    <w:rsid w:val="00897335"/>
    <w:rsid w:val="008A031A"/>
    <w:rsid w:val="008B4C24"/>
    <w:rsid w:val="008E6A4C"/>
    <w:rsid w:val="008F5546"/>
    <w:rsid w:val="008F775A"/>
    <w:rsid w:val="009212FB"/>
    <w:rsid w:val="0092769D"/>
    <w:rsid w:val="00966015"/>
    <w:rsid w:val="00980C8E"/>
    <w:rsid w:val="009868CB"/>
    <w:rsid w:val="009B33B6"/>
    <w:rsid w:val="009C48E6"/>
    <w:rsid w:val="009E4419"/>
    <w:rsid w:val="00A15FA7"/>
    <w:rsid w:val="00A55D43"/>
    <w:rsid w:val="00A93112"/>
    <w:rsid w:val="00A93CD6"/>
    <w:rsid w:val="00A977F5"/>
    <w:rsid w:val="00AA60A0"/>
    <w:rsid w:val="00AB0537"/>
    <w:rsid w:val="00AC4BF2"/>
    <w:rsid w:val="00AD5469"/>
    <w:rsid w:val="00AD78A6"/>
    <w:rsid w:val="00AF52E9"/>
    <w:rsid w:val="00B179EB"/>
    <w:rsid w:val="00B31211"/>
    <w:rsid w:val="00B45591"/>
    <w:rsid w:val="00B45C11"/>
    <w:rsid w:val="00B513C9"/>
    <w:rsid w:val="00B51685"/>
    <w:rsid w:val="00BA6A76"/>
    <w:rsid w:val="00BB1504"/>
    <w:rsid w:val="00BB6AA4"/>
    <w:rsid w:val="00BC1899"/>
    <w:rsid w:val="00C07AEE"/>
    <w:rsid w:val="00C10DC0"/>
    <w:rsid w:val="00C12E4A"/>
    <w:rsid w:val="00C358C0"/>
    <w:rsid w:val="00C42339"/>
    <w:rsid w:val="00C4723D"/>
    <w:rsid w:val="00C6070E"/>
    <w:rsid w:val="00C616B0"/>
    <w:rsid w:val="00C62CE1"/>
    <w:rsid w:val="00C92FA8"/>
    <w:rsid w:val="00C96A8D"/>
    <w:rsid w:val="00CA0628"/>
    <w:rsid w:val="00CA4523"/>
    <w:rsid w:val="00CC29DE"/>
    <w:rsid w:val="00CC2A45"/>
    <w:rsid w:val="00CC5847"/>
    <w:rsid w:val="00CD5B3E"/>
    <w:rsid w:val="00CF76E4"/>
    <w:rsid w:val="00D03B93"/>
    <w:rsid w:val="00D04488"/>
    <w:rsid w:val="00D05B9C"/>
    <w:rsid w:val="00D42736"/>
    <w:rsid w:val="00D51D5F"/>
    <w:rsid w:val="00D55075"/>
    <w:rsid w:val="00D553AB"/>
    <w:rsid w:val="00D61A8F"/>
    <w:rsid w:val="00D64E8F"/>
    <w:rsid w:val="00D7291B"/>
    <w:rsid w:val="00D948D8"/>
    <w:rsid w:val="00D958AB"/>
    <w:rsid w:val="00DB514F"/>
    <w:rsid w:val="00DD5204"/>
    <w:rsid w:val="00DE0423"/>
    <w:rsid w:val="00DE0C0D"/>
    <w:rsid w:val="00DE328E"/>
    <w:rsid w:val="00E10D86"/>
    <w:rsid w:val="00E16974"/>
    <w:rsid w:val="00E227A8"/>
    <w:rsid w:val="00E255E5"/>
    <w:rsid w:val="00E36169"/>
    <w:rsid w:val="00E400A6"/>
    <w:rsid w:val="00E40716"/>
    <w:rsid w:val="00E47638"/>
    <w:rsid w:val="00E6016A"/>
    <w:rsid w:val="00E643E8"/>
    <w:rsid w:val="00E71901"/>
    <w:rsid w:val="00E73E76"/>
    <w:rsid w:val="00E77AF3"/>
    <w:rsid w:val="00EA3B37"/>
    <w:rsid w:val="00EE1F19"/>
    <w:rsid w:val="00EF47B1"/>
    <w:rsid w:val="00EF4AFE"/>
    <w:rsid w:val="00F044D7"/>
    <w:rsid w:val="00F26F13"/>
    <w:rsid w:val="00F472E5"/>
    <w:rsid w:val="00F51FEF"/>
    <w:rsid w:val="00F52AA0"/>
    <w:rsid w:val="00F55530"/>
    <w:rsid w:val="00F57059"/>
    <w:rsid w:val="00FB62CF"/>
    <w:rsid w:val="00FB68C7"/>
    <w:rsid w:val="00FD7F1E"/>
    <w:rsid w:val="00FE38E5"/>
    <w:rsid w:val="00FF3340"/>
    <w:rsid w:val="00FF3ECB"/>
    <w:rsid w:val="1DD588B4"/>
    <w:rsid w:val="2F2205E0"/>
    <w:rsid w:val="2F68F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31E78"/>
  </w:style>
  <w:style w:type="character" w:customStyle="1" w:styleId="hljs-keyword">
    <w:name w:val="hljs-keyword"/>
    <w:basedOn w:val="Fontepargpadro"/>
    <w:rsid w:val="00131E78"/>
  </w:style>
  <w:style w:type="character" w:customStyle="1" w:styleId="hljs-title">
    <w:name w:val="hljs-title"/>
    <w:basedOn w:val="Fontepargpadro"/>
    <w:rsid w:val="00131E78"/>
  </w:style>
  <w:style w:type="character" w:customStyle="1" w:styleId="hljs-string">
    <w:name w:val="hljs-string"/>
    <w:basedOn w:val="Fontepargpadro"/>
    <w:rsid w:val="00131E78"/>
  </w:style>
  <w:style w:type="character" w:customStyle="1" w:styleId="hljs-params">
    <w:name w:val="hljs-params"/>
    <w:basedOn w:val="Fontepargpadro"/>
    <w:rsid w:val="00131E78"/>
  </w:style>
  <w:style w:type="character" w:customStyle="1" w:styleId="hljs-number">
    <w:name w:val="hljs-number"/>
    <w:basedOn w:val="Fontepargpadro"/>
    <w:rsid w:val="00131E78"/>
  </w:style>
  <w:style w:type="character" w:customStyle="1" w:styleId="hljs-builtin">
    <w:name w:val="hljs-built_in"/>
    <w:basedOn w:val="Fontepargpadro"/>
    <w:rsid w:val="00131E78"/>
  </w:style>
  <w:style w:type="character" w:customStyle="1" w:styleId="hljs-meta">
    <w:name w:val="hljs-meta"/>
    <w:basedOn w:val="Fontepargpadro"/>
    <w:rsid w:val="00131E78"/>
  </w:style>
  <w:style w:type="character" w:customStyle="1" w:styleId="language-python">
    <w:name w:val="language-python"/>
    <w:basedOn w:val="Fontepargpadro"/>
    <w:rsid w:val="00131E78"/>
  </w:style>
  <w:style w:type="character" w:customStyle="1" w:styleId="hljs-variable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C53D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B68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2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7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7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5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4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49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6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46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4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8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0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4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1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04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2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3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5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8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1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8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4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8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2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47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3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9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8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3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2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607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1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04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5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4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1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5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3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7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4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2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2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1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52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9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8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4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6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2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5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0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5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4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3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97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7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0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5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7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0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0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4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8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5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3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7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2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0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5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2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7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3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7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0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9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1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7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5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1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9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8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6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2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5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4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1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86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5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3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6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9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8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3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4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6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8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8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7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2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2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0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9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9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39</TotalTime>
  <Pages>1</Pages>
  <Words>1574</Words>
  <Characters>8503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10057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GABRIEL ALVES COSTA DIAS</cp:lastModifiedBy>
  <cp:revision>4</cp:revision>
  <cp:lastPrinted>2006-08-31T06:40:00Z</cp:lastPrinted>
  <dcterms:created xsi:type="dcterms:W3CDTF">2026-06-26T18:31:00Z</dcterms:created>
  <dcterms:modified xsi:type="dcterms:W3CDTF">2026-08-17T12:09:00Z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  <property fmtid="{D5CDD505-2E9C-101B-9397-08002B2CF9AE}" pid="16" name="GrammarlyDocumentId">
    <vt:lpwstr>7cb547c296dbb15cfdd1384776e0380a977468e70b2bbf5574e90edaca975879</vt:lpwstr>
  </property>
</Properties>
</file>